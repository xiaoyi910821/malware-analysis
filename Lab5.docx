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7F2DB5" w14:textId="77777777" w:rsidR="0027475D" w:rsidRPr="008B7FA8" w:rsidRDefault="0027475D" w:rsidP="00BB1AD2">
      <w:pPr>
        <w:spacing w:line="360" w:lineRule="auto"/>
        <w:contextualSpacing/>
        <w:jc w:val="center"/>
        <w:rPr>
          <w:rFonts w:ascii="Times New Roman" w:hAnsi="Times New Roman" w:cs="Times New Roman"/>
          <w:color w:val="09280E"/>
        </w:rPr>
      </w:pPr>
    </w:p>
    <w:p w14:paraId="64093059" w14:textId="77777777" w:rsidR="0027475D" w:rsidRPr="008B7FA8" w:rsidRDefault="0027475D" w:rsidP="00BB1AD2">
      <w:pPr>
        <w:spacing w:line="360" w:lineRule="auto"/>
        <w:contextualSpacing/>
        <w:jc w:val="center"/>
        <w:rPr>
          <w:rFonts w:ascii="Times New Roman" w:hAnsi="Times New Roman" w:cs="Times New Roman"/>
          <w:color w:val="09280E"/>
        </w:rPr>
      </w:pPr>
    </w:p>
    <w:p w14:paraId="4F90BDFF" w14:textId="77777777" w:rsidR="0027475D" w:rsidRPr="008B7FA8" w:rsidRDefault="0027475D" w:rsidP="00BB1AD2">
      <w:pPr>
        <w:spacing w:line="360" w:lineRule="auto"/>
        <w:contextualSpacing/>
        <w:jc w:val="center"/>
        <w:rPr>
          <w:rFonts w:ascii="Times New Roman" w:hAnsi="Times New Roman" w:cs="Times New Roman"/>
          <w:color w:val="09280E"/>
        </w:rPr>
      </w:pPr>
    </w:p>
    <w:p w14:paraId="7ED5AD2F" w14:textId="77777777" w:rsidR="0027475D" w:rsidRPr="008B7FA8" w:rsidRDefault="0027475D" w:rsidP="00BB1AD2">
      <w:pPr>
        <w:spacing w:line="360" w:lineRule="auto"/>
        <w:contextualSpacing/>
        <w:jc w:val="center"/>
        <w:rPr>
          <w:rFonts w:ascii="Times New Roman" w:hAnsi="Times New Roman" w:cs="Times New Roman"/>
          <w:color w:val="09280E"/>
        </w:rPr>
      </w:pPr>
    </w:p>
    <w:p w14:paraId="6661E433" w14:textId="77777777" w:rsidR="0027475D" w:rsidRPr="008B7FA8" w:rsidRDefault="0027475D" w:rsidP="00BB1AD2">
      <w:pPr>
        <w:spacing w:line="360" w:lineRule="auto"/>
        <w:contextualSpacing/>
        <w:jc w:val="center"/>
        <w:rPr>
          <w:rFonts w:ascii="Times New Roman" w:hAnsi="Times New Roman" w:cs="Times New Roman"/>
          <w:color w:val="09280E"/>
        </w:rPr>
      </w:pPr>
    </w:p>
    <w:p w14:paraId="547C69BE" w14:textId="77777777" w:rsidR="0027475D" w:rsidRPr="008B7FA8" w:rsidRDefault="0027475D" w:rsidP="00BB1AD2">
      <w:pPr>
        <w:spacing w:line="360" w:lineRule="auto"/>
        <w:contextualSpacing/>
        <w:jc w:val="center"/>
        <w:rPr>
          <w:rFonts w:ascii="Times New Roman" w:hAnsi="Times New Roman" w:cs="Times New Roman"/>
          <w:color w:val="09280E"/>
        </w:rPr>
      </w:pPr>
    </w:p>
    <w:p w14:paraId="43F18978" w14:textId="77777777" w:rsidR="0027475D" w:rsidRPr="008B7FA8" w:rsidRDefault="0027475D" w:rsidP="00BB1AD2">
      <w:pPr>
        <w:spacing w:line="360" w:lineRule="auto"/>
        <w:contextualSpacing/>
        <w:jc w:val="center"/>
        <w:rPr>
          <w:rFonts w:ascii="Times New Roman" w:hAnsi="Times New Roman" w:cs="Times New Roman"/>
          <w:color w:val="09280E"/>
        </w:rPr>
      </w:pPr>
    </w:p>
    <w:p w14:paraId="2433AC91" w14:textId="77777777" w:rsidR="0027475D" w:rsidRPr="008B7FA8" w:rsidRDefault="0027475D" w:rsidP="00BB1AD2">
      <w:pPr>
        <w:spacing w:line="360" w:lineRule="auto"/>
        <w:contextualSpacing/>
        <w:jc w:val="center"/>
        <w:rPr>
          <w:rFonts w:ascii="Times New Roman" w:hAnsi="Times New Roman" w:cs="Times New Roman"/>
          <w:color w:val="09280E"/>
        </w:rPr>
      </w:pPr>
    </w:p>
    <w:p w14:paraId="6D7006B2" w14:textId="77777777" w:rsidR="0027475D" w:rsidRPr="008B7FA8" w:rsidRDefault="0027475D" w:rsidP="00BB1AD2">
      <w:pPr>
        <w:spacing w:line="360" w:lineRule="auto"/>
        <w:contextualSpacing/>
        <w:jc w:val="center"/>
        <w:rPr>
          <w:rFonts w:ascii="Times New Roman" w:hAnsi="Times New Roman" w:cs="Times New Roman"/>
          <w:color w:val="09280E"/>
        </w:rPr>
      </w:pPr>
    </w:p>
    <w:p w14:paraId="7776C8E9" w14:textId="77777777" w:rsidR="0027475D" w:rsidRPr="008B7FA8" w:rsidRDefault="0027475D" w:rsidP="00BB1AD2">
      <w:pPr>
        <w:spacing w:line="360" w:lineRule="auto"/>
        <w:contextualSpacing/>
        <w:jc w:val="center"/>
        <w:rPr>
          <w:rFonts w:ascii="宋体" w:eastAsia="宋体" w:hAnsi="宋体" w:cs="宋体"/>
          <w:color w:val="09280E"/>
          <w:lang w:eastAsia="zh-CN"/>
        </w:rPr>
      </w:pPr>
    </w:p>
    <w:p w14:paraId="23068390" w14:textId="77777777" w:rsidR="0027475D" w:rsidRPr="008B7FA8" w:rsidRDefault="0027475D" w:rsidP="00BB1AD2">
      <w:pPr>
        <w:spacing w:line="360" w:lineRule="auto"/>
        <w:contextualSpacing/>
        <w:jc w:val="center"/>
        <w:rPr>
          <w:rFonts w:ascii="Times New Roman" w:hAnsi="Times New Roman" w:cs="Times New Roman"/>
          <w:color w:val="09280E"/>
        </w:rPr>
      </w:pPr>
    </w:p>
    <w:p w14:paraId="34D13085" w14:textId="77777777" w:rsidR="004044FF" w:rsidRDefault="004044FF" w:rsidP="00BB1AD2">
      <w:pPr>
        <w:spacing w:line="360" w:lineRule="auto"/>
        <w:contextualSpacing/>
        <w:jc w:val="center"/>
        <w:rPr>
          <w:rFonts w:ascii="宋体" w:eastAsia="宋体" w:hAnsi="宋体" w:cs="宋体" w:hint="eastAsia"/>
          <w:color w:val="09280E"/>
          <w:lang w:eastAsia="zh-CN"/>
        </w:rPr>
      </w:pPr>
    </w:p>
    <w:p w14:paraId="66BBBA3A" w14:textId="77777777" w:rsidR="0027475D" w:rsidRPr="008B7FA8" w:rsidRDefault="0027475D" w:rsidP="00BB1AD2">
      <w:pPr>
        <w:spacing w:line="360" w:lineRule="auto"/>
        <w:contextualSpacing/>
        <w:jc w:val="center"/>
        <w:rPr>
          <w:rFonts w:ascii="Times New Roman" w:hAnsi="Times New Roman" w:cs="Times New Roman"/>
          <w:color w:val="09280E"/>
        </w:rPr>
      </w:pPr>
      <w:r w:rsidRPr="008B7FA8">
        <w:rPr>
          <w:rFonts w:ascii="Times New Roman" w:hAnsi="Times New Roman" w:cs="Times New Roman"/>
          <w:color w:val="09280E"/>
        </w:rPr>
        <w:t>Xiaoyi Zhou</w:t>
      </w:r>
    </w:p>
    <w:p w14:paraId="4AE43E8D" w14:textId="77777777" w:rsidR="0027475D" w:rsidRPr="008B7FA8" w:rsidRDefault="0027475D" w:rsidP="00BB1AD2">
      <w:pPr>
        <w:spacing w:line="360" w:lineRule="auto"/>
        <w:contextualSpacing/>
        <w:jc w:val="center"/>
        <w:rPr>
          <w:rFonts w:ascii="Times New Roman" w:hAnsi="Times New Roman" w:cs="Times New Roman"/>
          <w:color w:val="09280E"/>
        </w:rPr>
      </w:pPr>
      <w:r w:rsidRPr="008B7FA8">
        <w:rPr>
          <w:rFonts w:ascii="Times New Roman" w:hAnsi="Times New Roman" w:cs="Times New Roman"/>
          <w:color w:val="09280E"/>
        </w:rPr>
        <w:t>Purdue University CIT581</w:t>
      </w:r>
    </w:p>
    <w:p w14:paraId="31408E40" w14:textId="77777777" w:rsidR="0027475D" w:rsidRPr="008B7FA8" w:rsidRDefault="0027475D" w:rsidP="00BB1AD2">
      <w:pPr>
        <w:spacing w:line="360" w:lineRule="auto"/>
        <w:contextualSpacing/>
        <w:jc w:val="center"/>
        <w:rPr>
          <w:rFonts w:ascii="Times New Roman" w:hAnsi="Times New Roman" w:cs="Times New Roman"/>
          <w:color w:val="09280E"/>
        </w:rPr>
      </w:pPr>
      <w:r w:rsidRPr="008B7FA8">
        <w:rPr>
          <w:rFonts w:ascii="Times New Roman" w:hAnsi="Times New Roman" w:cs="Times New Roman"/>
          <w:color w:val="09280E"/>
        </w:rPr>
        <w:t>Malware Forensics</w:t>
      </w:r>
    </w:p>
    <w:p w14:paraId="149DFDBA" w14:textId="5B41A323" w:rsidR="0027475D" w:rsidRPr="008B7FA8" w:rsidRDefault="00CB65A8" w:rsidP="00BB1AD2">
      <w:pPr>
        <w:spacing w:line="360" w:lineRule="auto"/>
        <w:contextualSpacing/>
        <w:jc w:val="center"/>
        <w:rPr>
          <w:rFonts w:ascii="Times New Roman" w:hAnsi="Times New Roman" w:cs="Times New Roman"/>
          <w:color w:val="09280E"/>
        </w:rPr>
      </w:pPr>
      <w:r w:rsidRPr="008B7FA8">
        <w:rPr>
          <w:rFonts w:ascii="Times New Roman" w:hAnsi="Times New Roman" w:cs="Times New Roman"/>
          <w:color w:val="09280E"/>
        </w:rPr>
        <w:t>Lab 5</w:t>
      </w:r>
      <w:r w:rsidR="0027475D" w:rsidRPr="008B7FA8">
        <w:rPr>
          <w:rFonts w:ascii="Times New Roman" w:hAnsi="Times New Roman" w:cs="Times New Roman"/>
          <w:color w:val="09280E"/>
        </w:rPr>
        <w:t xml:space="preserve">: </w:t>
      </w:r>
      <w:r w:rsidR="00131929" w:rsidRPr="008B7FA8">
        <w:rPr>
          <w:rFonts w:ascii="Times New Roman" w:hAnsi="Times New Roman" w:cs="Times New Roman"/>
          <w:color w:val="09280E"/>
        </w:rPr>
        <w:t>IDA Pro</w:t>
      </w:r>
    </w:p>
    <w:p w14:paraId="0C1B7F32" w14:textId="32D9AF71" w:rsidR="0027475D" w:rsidRPr="008B7FA8" w:rsidRDefault="0027475D" w:rsidP="00BB1AD2">
      <w:pPr>
        <w:spacing w:line="360" w:lineRule="auto"/>
        <w:contextualSpacing/>
        <w:jc w:val="center"/>
        <w:rPr>
          <w:rFonts w:ascii="Times New Roman" w:eastAsia="宋体" w:hAnsi="Times New Roman" w:cs="Times New Roman"/>
          <w:color w:val="09280E"/>
          <w:lang w:eastAsia="zh-CN"/>
        </w:rPr>
      </w:pPr>
      <w:r w:rsidRPr="008B7FA8">
        <w:rPr>
          <w:rFonts w:ascii="Times New Roman" w:hAnsi="Times New Roman" w:cs="Times New Roman"/>
          <w:color w:val="09280E"/>
        </w:rPr>
        <w:t xml:space="preserve">Due </w:t>
      </w:r>
      <w:r w:rsidR="00891C62" w:rsidRPr="008B7FA8">
        <w:rPr>
          <w:rFonts w:ascii="Times New Roman" w:hAnsi="Times New Roman" w:cs="Times New Roman"/>
          <w:color w:val="09280E"/>
        </w:rPr>
        <w:t>September 26</w:t>
      </w:r>
      <w:r w:rsidRPr="008B7FA8">
        <w:rPr>
          <w:rFonts w:ascii="Times New Roman" w:hAnsi="Times New Roman" w:cs="Times New Roman"/>
          <w:color w:val="09280E"/>
        </w:rPr>
        <w:t>, 2014</w:t>
      </w:r>
    </w:p>
    <w:p w14:paraId="15EB649A" w14:textId="77777777" w:rsidR="0027475D" w:rsidRPr="008B7FA8" w:rsidRDefault="0027475D" w:rsidP="00BB1AD2">
      <w:pPr>
        <w:spacing w:line="360" w:lineRule="auto"/>
        <w:contextualSpacing/>
        <w:jc w:val="center"/>
        <w:rPr>
          <w:rFonts w:ascii="Times New Roman" w:hAnsi="Times New Roman" w:cs="Times New Roman"/>
          <w:color w:val="09280E"/>
        </w:rPr>
      </w:pPr>
      <w:r w:rsidRPr="008B7FA8">
        <w:rPr>
          <w:rFonts w:ascii="Times New Roman" w:hAnsi="Times New Roman" w:cs="Times New Roman"/>
          <w:color w:val="09280E"/>
        </w:rPr>
        <w:t>Instructor: Samuel Liles</w:t>
      </w:r>
    </w:p>
    <w:p w14:paraId="2B2D35B8" w14:textId="37192A81" w:rsidR="0027475D" w:rsidRPr="008B7FA8" w:rsidRDefault="0027475D" w:rsidP="00BB1AD2">
      <w:pPr>
        <w:spacing w:line="360" w:lineRule="auto"/>
        <w:rPr>
          <w:rFonts w:ascii="Times New Roman" w:hAnsi="Times New Roman" w:cs="Times New Roman"/>
          <w:color w:val="09280E"/>
        </w:rPr>
      </w:pPr>
    </w:p>
    <w:p w14:paraId="5B805EA5" w14:textId="77777777" w:rsidR="0027475D" w:rsidRPr="008B7FA8" w:rsidRDefault="0027475D" w:rsidP="00BB1AD2">
      <w:pPr>
        <w:spacing w:line="360" w:lineRule="auto"/>
        <w:rPr>
          <w:rFonts w:ascii="Times New Roman" w:hAnsi="Times New Roman" w:cs="Times New Roman"/>
          <w:color w:val="09280E"/>
        </w:rPr>
      </w:pPr>
      <w:r w:rsidRPr="008B7FA8">
        <w:rPr>
          <w:rFonts w:ascii="Times New Roman" w:hAnsi="Times New Roman" w:cs="Times New Roman"/>
          <w:color w:val="09280E"/>
        </w:rPr>
        <w:br w:type="page"/>
      </w:r>
    </w:p>
    <w:p w14:paraId="5B35B978" w14:textId="5BEACA5A" w:rsidR="0027475D" w:rsidRDefault="0027475D" w:rsidP="00BB1AD2">
      <w:pPr>
        <w:spacing w:line="360" w:lineRule="auto"/>
        <w:jc w:val="center"/>
        <w:rPr>
          <w:rFonts w:ascii="Times New Roman" w:hAnsi="Times New Roman" w:cs="Times New Roman"/>
          <w:b/>
          <w:color w:val="09280E"/>
        </w:rPr>
      </w:pPr>
      <w:r w:rsidRPr="008B7FA8">
        <w:rPr>
          <w:rFonts w:ascii="Times New Roman" w:hAnsi="Times New Roman" w:cs="Times New Roman"/>
          <w:b/>
          <w:color w:val="09280E"/>
        </w:rPr>
        <w:lastRenderedPageBreak/>
        <w:t>Abstract</w:t>
      </w:r>
    </w:p>
    <w:p w14:paraId="7714D35D" w14:textId="558C087F" w:rsidR="00686D15" w:rsidRDefault="00686D15" w:rsidP="00686D15">
      <w:pPr>
        <w:spacing w:line="360" w:lineRule="auto"/>
        <w:rPr>
          <w:rFonts w:ascii="宋体" w:eastAsia="宋体" w:hAnsi="宋体" w:cs="宋体" w:hint="eastAsia"/>
          <w:color w:val="09280E"/>
          <w:lang w:eastAsia="zh-CN"/>
        </w:rPr>
      </w:pPr>
      <w:r>
        <w:rPr>
          <w:rFonts w:ascii="Times New Roman" w:hAnsi="Times New Roman" w:cs="Times New Roman"/>
          <w:color w:val="09280E"/>
        </w:rPr>
        <w:tab/>
        <w:t>This lab is designed for letting us be familiar with IDA Pro. Since it is a rewritten version, I found that I become more familiar with how does IDA Pro analyze malware.</w:t>
      </w:r>
      <w:r w:rsidR="00365319">
        <w:rPr>
          <w:rFonts w:ascii="Times New Roman" w:hAnsi="Times New Roman" w:cs="Times New Roman"/>
          <w:color w:val="09280E"/>
        </w:rPr>
        <w:t xml:space="preserve"> </w:t>
      </w:r>
      <w:r w:rsidR="00A53031">
        <w:rPr>
          <w:rFonts w:ascii="宋体" w:eastAsia="宋体" w:hAnsi="宋体" w:cs="宋体" w:hint="eastAsia"/>
          <w:color w:val="09280E"/>
          <w:lang w:eastAsia="zh-CN"/>
        </w:rPr>
        <w:t xml:space="preserve">Lab5.dll cannot be run at OllyDbg and part of codes cannot be displayed at IDA Pro free version. But there is always be a way to figure out the answer. </w:t>
      </w:r>
    </w:p>
    <w:p w14:paraId="011A967D" w14:textId="48912000" w:rsidR="00EA7788" w:rsidRPr="00A53031" w:rsidRDefault="00EA7788" w:rsidP="00686D15">
      <w:pPr>
        <w:spacing w:line="360" w:lineRule="auto"/>
        <w:rPr>
          <w:rFonts w:ascii="宋体" w:eastAsia="宋体" w:hAnsi="宋体" w:cs="宋体" w:hint="eastAsia"/>
          <w:color w:val="09280E"/>
          <w:lang w:eastAsia="zh-CN"/>
        </w:rPr>
      </w:pPr>
      <w:r>
        <w:rPr>
          <w:rFonts w:ascii="宋体" w:eastAsia="宋体" w:hAnsi="宋体" w:cs="宋体" w:hint="eastAsia"/>
          <w:color w:val="09280E"/>
          <w:lang w:eastAsia="zh-CN"/>
        </w:rPr>
        <w:tab/>
        <w:t xml:space="preserve">From what I analyze, the malware will </w:t>
      </w:r>
      <w:r w:rsidR="002412E2">
        <w:rPr>
          <w:rFonts w:ascii="宋体" w:eastAsia="宋体" w:hAnsi="宋体" w:cs="宋体" w:hint="eastAsia"/>
          <w:color w:val="09280E"/>
          <w:lang w:eastAsia="zh-CN"/>
        </w:rPr>
        <w:t xml:space="preserve">intercept with network and TCP protocol. It might execute DNS poison attack. Moreover, it will start a remote shell and start conversation with hacker. </w:t>
      </w:r>
    </w:p>
    <w:p w14:paraId="7184A44A" w14:textId="186D9500" w:rsidR="00684329" w:rsidRPr="008B7FA8" w:rsidRDefault="0027475D" w:rsidP="00BB1AD2">
      <w:pPr>
        <w:spacing w:line="360" w:lineRule="auto"/>
        <w:rPr>
          <w:rFonts w:ascii="Times New Roman" w:hAnsi="Times New Roman" w:cs="Times New Roman"/>
          <w:color w:val="09280E"/>
        </w:rPr>
      </w:pPr>
      <w:r w:rsidRPr="008B7FA8">
        <w:rPr>
          <w:rFonts w:ascii="Times New Roman" w:hAnsi="Times New Roman" w:cs="Times New Roman"/>
          <w:color w:val="09280E"/>
        </w:rPr>
        <w:br w:type="page"/>
      </w:r>
    </w:p>
    <w:p w14:paraId="3EF9D8D2" w14:textId="73D2FE4C" w:rsidR="00CB65A8" w:rsidRPr="008B7FA8" w:rsidRDefault="00B3667F" w:rsidP="00BB1AD2">
      <w:pPr>
        <w:spacing w:line="360" w:lineRule="auto"/>
        <w:jc w:val="center"/>
        <w:rPr>
          <w:rFonts w:ascii="Times New Roman" w:hAnsi="Times New Roman" w:cs="Times New Roman"/>
          <w:b/>
          <w:color w:val="09280E"/>
        </w:rPr>
      </w:pPr>
      <w:r w:rsidRPr="008B7FA8">
        <w:rPr>
          <w:rFonts w:ascii="Times New Roman" w:hAnsi="Times New Roman" w:cs="Times New Roman"/>
          <w:b/>
          <w:color w:val="09280E"/>
        </w:rPr>
        <w:t>Steps of Process</w:t>
      </w:r>
      <w:r w:rsidR="00D87CA7" w:rsidRPr="008B7FA8">
        <w:rPr>
          <w:rFonts w:ascii="Times New Roman" w:hAnsi="Times New Roman" w:cs="Times New Roman"/>
          <w:b/>
          <w:color w:val="09280E"/>
        </w:rPr>
        <w:t xml:space="preserve"> with Reviewed Questions</w:t>
      </w:r>
    </w:p>
    <w:p w14:paraId="089F9117" w14:textId="77777777" w:rsidR="00684329" w:rsidRPr="008B7FA8" w:rsidRDefault="00684329" w:rsidP="00BB1AD2">
      <w:pPr>
        <w:widowControl w:val="0"/>
        <w:autoSpaceDE w:val="0"/>
        <w:autoSpaceDN w:val="0"/>
        <w:adjustRightInd w:val="0"/>
        <w:spacing w:line="360" w:lineRule="auto"/>
        <w:rPr>
          <w:rFonts w:ascii="宋体" w:eastAsia="宋体" w:hAnsi="宋体" w:cs="宋体"/>
          <w:b/>
          <w:color w:val="09280E"/>
          <w:lang w:eastAsia="zh-CN"/>
        </w:rPr>
      </w:pPr>
      <w:r w:rsidRPr="008B7FA8">
        <w:rPr>
          <w:rFonts w:ascii="Times New Roman" w:hAnsi="Times New Roman" w:cs="Times New Roman"/>
          <w:b/>
          <w:color w:val="09280E"/>
        </w:rPr>
        <w:t>1. What is the address of DllMain?</w:t>
      </w:r>
    </w:p>
    <w:p w14:paraId="625DB257" w14:textId="15887A0B" w:rsidR="00387AFF" w:rsidRPr="008B7FA8" w:rsidRDefault="00387AFF"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Using search text tab to search DllMain. There are a lot of entries containing DllMain, but the real DllMain( )function is located at .text:1000D02E</w:t>
      </w:r>
    </w:p>
    <w:p w14:paraId="1B6D7910" w14:textId="17A7E79F" w:rsidR="00C85431" w:rsidRPr="008B7FA8" w:rsidRDefault="00B72F3F"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 xml:space="preserve">Or we don't have to use search tab. See the left side function name bar. Scroll censor down or up until we see DllMain(x, x, x), which is </w:t>
      </w:r>
      <w:r w:rsidRPr="008B7FA8">
        <w:rPr>
          <w:rFonts w:ascii="宋体" w:eastAsia="宋体" w:hAnsi="宋体" w:cs="宋体"/>
          <w:color w:val="09280E"/>
          <w:lang w:eastAsia="zh-CN"/>
        </w:rPr>
        <w:t>easier</w:t>
      </w:r>
      <w:r w:rsidRPr="008B7FA8">
        <w:rPr>
          <w:rFonts w:ascii="宋体" w:eastAsia="宋体" w:hAnsi="宋体" w:cs="宋体" w:hint="eastAsia"/>
          <w:color w:val="09280E"/>
          <w:lang w:eastAsia="zh-CN"/>
        </w:rPr>
        <w:t xml:space="preserve">. </w:t>
      </w:r>
    </w:p>
    <w:p w14:paraId="1B360460" w14:textId="38543A27" w:rsidR="00BB1AD2" w:rsidRPr="008B7FA8" w:rsidRDefault="00BB1AD2"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noProof/>
          <w:color w:val="09280E"/>
        </w:rPr>
        <w:drawing>
          <wp:inline distT="0" distB="0" distL="0" distR="0" wp14:anchorId="36445154" wp14:editId="5C11C740">
            <wp:extent cx="3979333" cy="2413392"/>
            <wp:effectExtent l="0" t="0" r="8890" b="0"/>
            <wp:docPr id="1" name="Picture 1" descr="Mac:Users:xiaoyizhou:Desktop:Screen Shot 2014-10-21 at 9.4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xiaoyizhou:Desktop:Screen Shot 2014-10-21 at 9.47.1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9333" cy="2413392"/>
                    </a:xfrm>
                    <a:prstGeom prst="rect">
                      <a:avLst/>
                    </a:prstGeom>
                    <a:noFill/>
                    <a:ln>
                      <a:noFill/>
                    </a:ln>
                  </pic:spPr>
                </pic:pic>
              </a:graphicData>
            </a:graphic>
          </wp:inline>
        </w:drawing>
      </w:r>
    </w:p>
    <w:p w14:paraId="5236049A" w14:textId="77777777" w:rsidR="001A1F9F" w:rsidRPr="008B7FA8" w:rsidRDefault="001A1F9F" w:rsidP="00BB1AD2">
      <w:pPr>
        <w:widowControl w:val="0"/>
        <w:autoSpaceDE w:val="0"/>
        <w:autoSpaceDN w:val="0"/>
        <w:adjustRightInd w:val="0"/>
        <w:spacing w:line="360" w:lineRule="auto"/>
        <w:rPr>
          <w:rFonts w:ascii="Times New Roman" w:hAnsi="Times New Roman" w:cs="Times New Roman"/>
          <w:color w:val="09280E"/>
        </w:rPr>
      </w:pPr>
    </w:p>
    <w:p w14:paraId="6C8DC98A" w14:textId="77777777" w:rsidR="00684329" w:rsidRPr="008B7FA8" w:rsidRDefault="00684329" w:rsidP="00BB1AD2">
      <w:pPr>
        <w:widowControl w:val="0"/>
        <w:autoSpaceDE w:val="0"/>
        <w:autoSpaceDN w:val="0"/>
        <w:adjustRightInd w:val="0"/>
        <w:spacing w:line="360" w:lineRule="auto"/>
        <w:rPr>
          <w:rFonts w:ascii="Times New Roman" w:hAnsi="Times New Roman" w:cs="Times New Roman"/>
          <w:b/>
          <w:color w:val="09280E"/>
        </w:rPr>
      </w:pPr>
      <w:r w:rsidRPr="008B7FA8">
        <w:rPr>
          <w:rFonts w:ascii="Times New Roman" w:hAnsi="Times New Roman" w:cs="Times New Roman"/>
          <w:b/>
          <w:color w:val="09280E"/>
        </w:rPr>
        <w:t>2. Use the Imports window to browse to gethostbyname</w:t>
      </w:r>
      <w:r w:rsidR="00F74E44" w:rsidRPr="008B7FA8">
        <w:rPr>
          <w:rFonts w:ascii="Times New Roman" w:hAnsi="Times New Roman" w:cs="Times New Roman"/>
          <w:b/>
          <w:color w:val="09280E"/>
        </w:rPr>
        <w:t xml:space="preserve"> . Where is the import </w:t>
      </w:r>
      <w:r w:rsidRPr="008B7FA8">
        <w:rPr>
          <w:rFonts w:ascii="Times New Roman" w:hAnsi="Times New Roman" w:cs="Times New Roman"/>
          <w:b/>
          <w:color w:val="09280E"/>
        </w:rPr>
        <w:t>located?</w:t>
      </w:r>
    </w:p>
    <w:p w14:paraId="7AB77C6E" w14:textId="5388B876" w:rsidR="00695D2F" w:rsidRPr="008B7FA8" w:rsidRDefault="00EE146F"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I try to use same method that finds DllMai</w:t>
      </w:r>
      <w:r w:rsidR="00695D2F" w:rsidRPr="008B7FA8">
        <w:rPr>
          <w:rFonts w:ascii="Times New Roman" w:hAnsi="Times New Roman" w:cs="Times New Roman"/>
          <w:color w:val="09280E"/>
        </w:rPr>
        <w:t>n at question one. However, gethostbyname seemingly doesn't appear at left side function bar. Therefore I use traditional method that opened searching box and type gethostbyname( ).</w:t>
      </w:r>
    </w:p>
    <w:p w14:paraId="0BBF950C" w14:textId="6220D219" w:rsidR="005177A7" w:rsidRPr="008B7FA8" w:rsidRDefault="005177A7"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noProof/>
          <w:color w:val="09280E"/>
        </w:rPr>
        <w:drawing>
          <wp:inline distT="0" distB="0" distL="0" distR="0" wp14:anchorId="6B5671EA" wp14:editId="69D0D127">
            <wp:extent cx="4072467" cy="1781085"/>
            <wp:effectExtent l="0" t="0" r="0" b="0"/>
            <wp:docPr id="2" name="Picture 2" descr="Mac:Users:xiaoyizhou:Desktop:Screen Shot 2014-10-21 at 9.52.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xiaoyizhou:Desktop:Screen Shot 2014-10-21 at 9.52.1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2467" cy="1781085"/>
                    </a:xfrm>
                    <a:prstGeom prst="rect">
                      <a:avLst/>
                    </a:prstGeom>
                    <a:noFill/>
                    <a:ln>
                      <a:noFill/>
                    </a:ln>
                  </pic:spPr>
                </pic:pic>
              </a:graphicData>
            </a:graphic>
          </wp:inline>
        </w:drawing>
      </w:r>
    </w:p>
    <w:p w14:paraId="0D477AD9" w14:textId="6C2D6F5C" w:rsidR="005351B7" w:rsidRPr="008B7FA8" w:rsidRDefault="007B1ACA"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gethostbyname( )</w:t>
      </w:r>
      <w:r w:rsidR="005351B7" w:rsidRPr="008B7FA8">
        <w:rPr>
          <w:rFonts w:ascii="Times New Roman" w:hAnsi="Times New Roman" w:cs="Times New Roman"/>
          <w:color w:val="09280E"/>
        </w:rPr>
        <w:t>function is located at .idada:</w:t>
      </w:r>
      <w:r w:rsidRPr="008B7FA8">
        <w:rPr>
          <w:rFonts w:ascii="Times New Roman" w:hAnsi="Times New Roman" w:cs="Times New Roman"/>
          <w:color w:val="09280E"/>
        </w:rPr>
        <w:t>100163CC. Just directly search the name of the function at impart window and we will get the answer.</w:t>
      </w:r>
    </w:p>
    <w:p w14:paraId="7D5B6D3F" w14:textId="77777777" w:rsidR="001A1F9F" w:rsidRPr="008B7FA8" w:rsidRDefault="001A1F9F" w:rsidP="00BB1AD2">
      <w:pPr>
        <w:widowControl w:val="0"/>
        <w:autoSpaceDE w:val="0"/>
        <w:autoSpaceDN w:val="0"/>
        <w:adjustRightInd w:val="0"/>
        <w:spacing w:line="360" w:lineRule="auto"/>
        <w:rPr>
          <w:rFonts w:ascii="Times New Roman" w:hAnsi="Times New Roman" w:cs="Times New Roman"/>
          <w:color w:val="09280E"/>
        </w:rPr>
      </w:pPr>
    </w:p>
    <w:p w14:paraId="16799717" w14:textId="4C234FF6" w:rsidR="00684329" w:rsidRPr="008B7FA8" w:rsidRDefault="00684329" w:rsidP="00BB1AD2">
      <w:pPr>
        <w:widowControl w:val="0"/>
        <w:autoSpaceDE w:val="0"/>
        <w:autoSpaceDN w:val="0"/>
        <w:adjustRightInd w:val="0"/>
        <w:spacing w:line="360" w:lineRule="auto"/>
        <w:rPr>
          <w:rFonts w:ascii="Times New Roman" w:hAnsi="Times New Roman" w:cs="Times New Roman"/>
          <w:b/>
          <w:color w:val="09280E"/>
        </w:rPr>
      </w:pPr>
      <w:r w:rsidRPr="008B7FA8">
        <w:rPr>
          <w:rFonts w:ascii="Times New Roman" w:hAnsi="Times New Roman" w:cs="Times New Roman"/>
          <w:b/>
          <w:color w:val="09280E"/>
        </w:rPr>
        <w:t>3. How many functions call gethostbyname?</w:t>
      </w:r>
    </w:p>
    <w:p w14:paraId="4F6D2060" w14:textId="7BAC9C6E" w:rsidR="00A50B51" w:rsidRPr="008B7FA8" w:rsidRDefault="00C4576C"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Open searching box and type gethostbyname( ); Count the locations that contain gethostname( ) except the one at</w:t>
      </w:r>
      <w:r w:rsidR="00783D51" w:rsidRPr="008B7FA8">
        <w:rPr>
          <w:rFonts w:ascii="Times New Roman" w:hAnsi="Times New Roman" w:cs="Times New Roman"/>
          <w:color w:val="09280E"/>
        </w:rPr>
        <w:t xml:space="preserve"> </w:t>
      </w:r>
      <w:r w:rsidRPr="008B7FA8">
        <w:rPr>
          <w:rFonts w:ascii="Times New Roman" w:hAnsi="Times New Roman" w:cs="Times New Roman"/>
          <w:color w:val="09280E"/>
        </w:rPr>
        <w:t>data section because it is import of gethostbyname( ).</w:t>
      </w:r>
    </w:p>
    <w:p w14:paraId="3543CE58" w14:textId="51EA4D2F" w:rsidR="002E527C" w:rsidRPr="008B7FA8" w:rsidRDefault="002E527C"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noProof/>
          <w:color w:val="09280E"/>
        </w:rPr>
        <w:drawing>
          <wp:inline distT="0" distB="0" distL="0" distR="0" wp14:anchorId="61501C24" wp14:editId="4AD469C3">
            <wp:extent cx="5478145" cy="1862455"/>
            <wp:effectExtent l="0" t="0" r="8255" b="0"/>
            <wp:docPr id="3" name="Picture 3" descr="Mac:Users:xiaoyizhou:Desktop:Screen Shot 2014-10-21 at 9.54.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xiaoyizhou:Desktop:Screen Shot 2014-10-21 at 9.54.5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1862455"/>
                    </a:xfrm>
                    <a:prstGeom prst="rect">
                      <a:avLst/>
                    </a:prstGeom>
                    <a:noFill/>
                    <a:ln>
                      <a:noFill/>
                    </a:ln>
                  </pic:spPr>
                </pic:pic>
              </a:graphicData>
            </a:graphic>
          </wp:inline>
        </w:drawing>
      </w:r>
    </w:p>
    <w:p w14:paraId="249FDAC5" w14:textId="2398711D" w:rsidR="002E527C" w:rsidRPr="008B7FA8" w:rsidRDefault="002E527C"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In this case the last entry idata:100163CC should be excluded.</w:t>
      </w:r>
    </w:p>
    <w:p w14:paraId="7C393782" w14:textId="16D71FEB" w:rsidR="003634D2" w:rsidRPr="008B7FA8" w:rsidRDefault="003634D2"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First time call .text:100011AF</w:t>
      </w:r>
    </w:p>
    <w:p w14:paraId="20F3F740" w14:textId="7B0A44C4" w:rsidR="003634D2" w:rsidRPr="008B7FA8" w:rsidRDefault="003634D2"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Second time call .text: 10001247</w:t>
      </w:r>
    </w:p>
    <w:p w14:paraId="55F03411" w14:textId="085EF7D4" w:rsidR="003634D2" w:rsidRPr="008B7FA8" w:rsidRDefault="00FC2F48"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Third time call .text :100012DF</w:t>
      </w:r>
    </w:p>
    <w:p w14:paraId="11A1DF7D" w14:textId="0BF3DB18" w:rsidR="00FC2F48" w:rsidRPr="008B7FA8" w:rsidRDefault="00FC2F48"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Fourth time call .text:1000014A0</w:t>
      </w:r>
    </w:p>
    <w:p w14:paraId="3E56331E" w14:textId="2E731C0C" w:rsidR="00FC2F48" w:rsidRPr="008B7FA8" w:rsidRDefault="00FC2F48"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Fifth time call .text: 10001538</w:t>
      </w:r>
    </w:p>
    <w:p w14:paraId="2528EF5A" w14:textId="749EDA1E" w:rsidR="00FC2F48" w:rsidRPr="008B7FA8" w:rsidRDefault="00FC2F48"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Sixth time call .text:100015D0</w:t>
      </w:r>
    </w:p>
    <w:p w14:paraId="1107D5B9" w14:textId="0697E821" w:rsidR="00FC2F48" w:rsidRPr="008B7FA8" w:rsidRDefault="00FC2F48"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Seventh time call .text:10001757</w:t>
      </w:r>
    </w:p>
    <w:p w14:paraId="0D22AEC8" w14:textId="7C674AD2" w:rsidR="00FC2F48" w:rsidRPr="008B7FA8" w:rsidRDefault="00FC2F48"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Eighth time call .text:20002430</w:t>
      </w:r>
    </w:p>
    <w:p w14:paraId="0CB0F9AE" w14:textId="7EFAB271" w:rsidR="00FC2F48" w:rsidRPr="008B7FA8" w:rsidRDefault="00FC2F48"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Ninth</w:t>
      </w:r>
      <w:r w:rsidR="003667D7" w:rsidRPr="008B7FA8">
        <w:rPr>
          <w:rFonts w:ascii="Times New Roman" w:hAnsi="Times New Roman" w:cs="Times New Roman"/>
          <w:color w:val="09280E"/>
        </w:rPr>
        <w:t xml:space="preserve"> </w:t>
      </w:r>
      <w:r w:rsidRPr="008B7FA8">
        <w:rPr>
          <w:rFonts w:ascii="Times New Roman" w:hAnsi="Times New Roman" w:cs="Times New Roman"/>
          <w:color w:val="09280E"/>
        </w:rPr>
        <w:t>time call .text:10031C5</w:t>
      </w:r>
    </w:p>
    <w:p w14:paraId="377AF9E8" w14:textId="77777777" w:rsidR="001A1F9F" w:rsidRPr="008B7FA8" w:rsidRDefault="001A1F9F" w:rsidP="00BB1AD2">
      <w:pPr>
        <w:widowControl w:val="0"/>
        <w:autoSpaceDE w:val="0"/>
        <w:autoSpaceDN w:val="0"/>
        <w:adjustRightInd w:val="0"/>
        <w:spacing w:line="360" w:lineRule="auto"/>
        <w:rPr>
          <w:rFonts w:ascii="Times New Roman" w:hAnsi="Times New Roman" w:cs="Times New Roman"/>
          <w:color w:val="09280E"/>
        </w:rPr>
      </w:pPr>
    </w:p>
    <w:p w14:paraId="51A60CD2" w14:textId="77777777" w:rsidR="00684329" w:rsidRPr="008B7FA8" w:rsidRDefault="00684329" w:rsidP="00BB1AD2">
      <w:pPr>
        <w:widowControl w:val="0"/>
        <w:autoSpaceDE w:val="0"/>
        <w:autoSpaceDN w:val="0"/>
        <w:adjustRightInd w:val="0"/>
        <w:spacing w:line="360" w:lineRule="auto"/>
        <w:rPr>
          <w:rFonts w:ascii="Times New Roman" w:hAnsi="Times New Roman" w:cs="Times New Roman"/>
          <w:b/>
          <w:color w:val="09280E"/>
        </w:rPr>
      </w:pPr>
      <w:r w:rsidRPr="008B7FA8">
        <w:rPr>
          <w:rFonts w:ascii="Times New Roman" w:hAnsi="Times New Roman" w:cs="Times New Roman"/>
          <w:b/>
          <w:color w:val="09280E"/>
        </w:rPr>
        <w:t>4. Focusing on the call to gethostbyname locate</w:t>
      </w:r>
      <w:r w:rsidR="00F74E44" w:rsidRPr="008B7FA8">
        <w:rPr>
          <w:rFonts w:ascii="Times New Roman" w:hAnsi="Times New Roman" w:cs="Times New Roman"/>
          <w:b/>
          <w:color w:val="09280E"/>
        </w:rPr>
        <w:t xml:space="preserve">d at 0x10001757; can you figure </w:t>
      </w:r>
      <w:r w:rsidRPr="008B7FA8">
        <w:rPr>
          <w:rFonts w:ascii="Times New Roman" w:hAnsi="Times New Roman" w:cs="Times New Roman"/>
          <w:b/>
          <w:color w:val="09280E"/>
        </w:rPr>
        <w:t>out which DNS request will be made?</w:t>
      </w:r>
    </w:p>
    <w:p w14:paraId="5BBFCDDD" w14:textId="0E7B3A26" w:rsidR="008C514F" w:rsidRPr="008B7FA8" w:rsidRDefault="008C514F"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The function call gethostbyname only takes on parameter. The register after push should be the parameter location. In this case, eax is a string pointer at 0x1000174E. The string is located at offset 0x100019404.</w:t>
      </w:r>
    </w:p>
    <w:p w14:paraId="3367B332" w14:textId="26A4627D" w:rsidR="008C514F" w:rsidRPr="008B7FA8" w:rsidRDefault="008C514F" w:rsidP="00BB1AD2">
      <w:pPr>
        <w:widowControl w:val="0"/>
        <w:autoSpaceDE w:val="0"/>
        <w:autoSpaceDN w:val="0"/>
        <w:adjustRightInd w:val="0"/>
        <w:spacing w:line="360" w:lineRule="auto"/>
        <w:rPr>
          <w:rFonts w:ascii="Times New Roman" w:hAnsi="Times New Roman" w:cs="Times New Roman"/>
          <w:b/>
          <w:color w:val="09280E"/>
        </w:rPr>
      </w:pPr>
      <w:r w:rsidRPr="008B7FA8">
        <w:rPr>
          <w:rFonts w:ascii="Times New Roman" w:hAnsi="Times New Roman" w:cs="Times New Roman"/>
          <w:b/>
          <w:noProof/>
          <w:color w:val="09280E"/>
        </w:rPr>
        <w:drawing>
          <wp:inline distT="0" distB="0" distL="0" distR="0" wp14:anchorId="6AA6EDFD" wp14:editId="19419CDB">
            <wp:extent cx="3818467" cy="802857"/>
            <wp:effectExtent l="0" t="0" r="0" b="10160"/>
            <wp:docPr id="5" name="Picture 5" descr="Mac:Users:xiaoyizhou:Desktop:Screen Shot 2014-10-21 at 10.0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xiaoyizhou:Desktop:Screen Shot 2014-10-21 at 10.00.2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8467" cy="802857"/>
                    </a:xfrm>
                    <a:prstGeom prst="rect">
                      <a:avLst/>
                    </a:prstGeom>
                    <a:noFill/>
                    <a:ln>
                      <a:noFill/>
                    </a:ln>
                  </pic:spPr>
                </pic:pic>
              </a:graphicData>
            </a:graphic>
          </wp:inline>
        </w:drawing>
      </w:r>
    </w:p>
    <w:p w14:paraId="28728E0F" w14:textId="0F581B8D" w:rsidR="008C514F" w:rsidRPr="008B7FA8" w:rsidRDefault="008C514F"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Double click on off_10019404</w:t>
      </w:r>
      <w:r w:rsidR="00BF1105" w:rsidRPr="008B7FA8">
        <w:rPr>
          <w:rFonts w:ascii="Times New Roman" w:hAnsi="Times New Roman" w:cs="Times New Roman"/>
          <w:color w:val="09280E"/>
        </w:rPr>
        <w:t xml:space="preserve">, I can see the string value stored here. "[This is RDO]pics.practicalmalwareanalysis.com" is stored at off_1009040 and then moved to eax. </w:t>
      </w:r>
      <w:r w:rsidR="00DB1BD1" w:rsidRPr="008B7FA8">
        <w:rPr>
          <w:rFonts w:ascii="Times New Roman" w:hAnsi="Times New Roman" w:cs="Times New Roman"/>
          <w:color w:val="09280E"/>
        </w:rPr>
        <w:t>Actually it should drop the double quotation when we analyze it. eax is added by 0xD which is 13 in decimal. Therefore, the pointer pointing to eax should be move right 1</w:t>
      </w:r>
      <w:r w:rsidR="006A621D" w:rsidRPr="008B7FA8">
        <w:rPr>
          <w:rFonts w:ascii="Times New Roman" w:hAnsi="Times New Roman" w:cs="Times New Roman"/>
          <w:color w:val="09280E"/>
        </w:rPr>
        <w:t xml:space="preserve">3bytes. </w:t>
      </w:r>
      <w:r w:rsidR="00315736" w:rsidRPr="008B7FA8">
        <w:rPr>
          <w:rFonts w:ascii="Times New Roman" w:hAnsi="Times New Roman" w:cs="Times New Roman"/>
          <w:color w:val="09280E"/>
        </w:rPr>
        <w:t>So I wipe 13 characters from [This is RDO]pics.practicalmalwareanalysis.com. The result will be pics.practicalmalwareanalysis.com.</w:t>
      </w:r>
    </w:p>
    <w:p w14:paraId="13745C4D" w14:textId="20DF590B" w:rsidR="008C514F" w:rsidRPr="008B7FA8" w:rsidRDefault="008C514F" w:rsidP="00BB1AD2">
      <w:pPr>
        <w:widowControl w:val="0"/>
        <w:autoSpaceDE w:val="0"/>
        <w:autoSpaceDN w:val="0"/>
        <w:adjustRightInd w:val="0"/>
        <w:spacing w:line="360" w:lineRule="auto"/>
        <w:rPr>
          <w:rFonts w:ascii="Times New Roman" w:hAnsi="Times New Roman" w:cs="Times New Roman"/>
          <w:b/>
          <w:color w:val="09280E"/>
        </w:rPr>
      </w:pPr>
      <w:r w:rsidRPr="008B7FA8">
        <w:rPr>
          <w:rFonts w:ascii="Times New Roman" w:hAnsi="Times New Roman" w:cs="Times New Roman"/>
          <w:b/>
          <w:noProof/>
          <w:color w:val="09280E"/>
        </w:rPr>
        <w:drawing>
          <wp:inline distT="0" distB="0" distL="0" distR="0" wp14:anchorId="61225157" wp14:editId="5743B691">
            <wp:extent cx="4605867" cy="554410"/>
            <wp:effectExtent l="0" t="0" r="0" b="4445"/>
            <wp:docPr id="4" name="Picture 4" descr="Mac:Users:xiaoyizhou:Desktop:Screen Shot 2014-10-21 at 10.00.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xiaoyizhou:Desktop:Screen Shot 2014-10-21 at 10.00.4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5867" cy="554410"/>
                    </a:xfrm>
                    <a:prstGeom prst="rect">
                      <a:avLst/>
                    </a:prstGeom>
                    <a:noFill/>
                    <a:ln>
                      <a:noFill/>
                    </a:ln>
                  </pic:spPr>
                </pic:pic>
              </a:graphicData>
            </a:graphic>
          </wp:inline>
        </w:drawing>
      </w:r>
    </w:p>
    <w:p w14:paraId="13395B82" w14:textId="278D9C11" w:rsidR="00893B13" w:rsidRPr="008B7FA8" w:rsidRDefault="00893B13"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Put the censor at the address 0x00174E three line</w:t>
      </w:r>
      <w:r w:rsidR="00EC326F" w:rsidRPr="008B7FA8">
        <w:rPr>
          <w:rFonts w:ascii="Times New Roman" w:hAnsi="Times New Roman" w:cs="Times New Roman"/>
          <w:color w:val="09280E"/>
        </w:rPr>
        <w:t>s</w:t>
      </w:r>
      <w:r w:rsidRPr="008B7FA8">
        <w:rPr>
          <w:rFonts w:ascii="Times New Roman" w:hAnsi="Times New Roman" w:cs="Times New Roman"/>
          <w:color w:val="09280E"/>
        </w:rPr>
        <w:t xml:space="preserve"> above the gethostbyname, the </w:t>
      </w:r>
      <w:r w:rsidR="00102E91" w:rsidRPr="008B7FA8">
        <w:rPr>
          <w:rFonts w:ascii="Times New Roman" w:hAnsi="Times New Roman" w:cs="Times New Roman"/>
          <w:color w:val="09280E"/>
        </w:rPr>
        <w:t>0x</w:t>
      </w:r>
      <w:r w:rsidRPr="008B7FA8">
        <w:rPr>
          <w:rFonts w:ascii="Times New Roman" w:hAnsi="Times New Roman" w:cs="Times New Roman"/>
          <w:color w:val="09280E"/>
        </w:rPr>
        <w:t xml:space="preserve">10019040 </w:t>
      </w:r>
      <w:r w:rsidR="00B947BA" w:rsidRPr="008B7FA8">
        <w:rPr>
          <w:rFonts w:ascii="Times New Roman" w:hAnsi="Times New Roman" w:cs="Times New Roman"/>
          <w:color w:val="09280E"/>
        </w:rPr>
        <w:t xml:space="preserve">located the </w:t>
      </w:r>
      <w:r w:rsidRPr="008B7FA8">
        <w:rPr>
          <w:rFonts w:ascii="Times New Roman" w:hAnsi="Times New Roman" w:cs="Times New Roman"/>
          <w:color w:val="09280E"/>
        </w:rPr>
        <w:t xml:space="preserve">DNS address of pics.praticalmalwareanalysis.com </w:t>
      </w:r>
    </w:p>
    <w:p w14:paraId="03D2020A" w14:textId="77777777" w:rsidR="001A1F9F" w:rsidRPr="008B7FA8" w:rsidRDefault="001A1F9F" w:rsidP="00BB1AD2">
      <w:pPr>
        <w:widowControl w:val="0"/>
        <w:autoSpaceDE w:val="0"/>
        <w:autoSpaceDN w:val="0"/>
        <w:adjustRightInd w:val="0"/>
        <w:spacing w:line="360" w:lineRule="auto"/>
        <w:rPr>
          <w:rFonts w:ascii="Times New Roman" w:hAnsi="Times New Roman" w:cs="Times New Roman"/>
          <w:color w:val="09280E"/>
        </w:rPr>
      </w:pPr>
    </w:p>
    <w:p w14:paraId="6A46A85B" w14:textId="77777777" w:rsidR="00684329" w:rsidRPr="008B7FA8" w:rsidRDefault="00684329" w:rsidP="00BB1AD2">
      <w:pPr>
        <w:widowControl w:val="0"/>
        <w:autoSpaceDE w:val="0"/>
        <w:autoSpaceDN w:val="0"/>
        <w:adjustRightInd w:val="0"/>
        <w:spacing w:line="360" w:lineRule="auto"/>
        <w:rPr>
          <w:rFonts w:ascii="Times New Roman" w:hAnsi="Times New Roman" w:cs="Times New Roman"/>
          <w:b/>
          <w:color w:val="09280E"/>
        </w:rPr>
      </w:pPr>
      <w:r w:rsidRPr="008B7FA8">
        <w:rPr>
          <w:rFonts w:ascii="Times New Roman" w:hAnsi="Times New Roman" w:cs="Times New Roman"/>
          <w:b/>
          <w:color w:val="09280E"/>
        </w:rPr>
        <w:t>5. How many local variables has IDA Pro r</w:t>
      </w:r>
      <w:r w:rsidR="00F74E44" w:rsidRPr="008B7FA8">
        <w:rPr>
          <w:rFonts w:ascii="Times New Roman" w:hAnsi="Times New Roman" w:cs="Times New Roman"/>
          <w:b/>
          <w:color w:val="09280E"/>
        </w:rPr>
        <w:t xml:space="preserve">ecognized for the subroutine at </w:t>
      </w:r>
      <w:r w:rsidRPr="008B7FA8">
        <w:rPr>
          <w:rFonts w:ascii="Times New Roman" w:hAnsi="Times New Roman" w:cs="Times New Roman"/>
          <w:b/>
          <w:color w:val="09280E"/>
        </w:rPr>
        <w:t>0x10001656?</w:t>
      </w:r>
    </w:p>
    <w:p w14:paraId="023128C7" w14:textId="7A5E8420" w:rsidR="009F59C4" w:rsidRPr="008B7FA8" w:rsidRDefault="00A71F93"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noProof/>
          <w:color w:val="09280E"/>
        </w:rPr>
        <w:drawing>
          <wp:inline distT="0" distB="0" distL="0" distR="0" wp14:anchorId="427A7626" wp14:editId="1772AABF">
            <wp:extent cx="3784600" cy="2079340"/>
            <wp:effectExtent l="0" t="0" r="0" b="3810"/>
            <wp:docPr id="6" name="Picture 6" descr="Mac:Users:xiaoyizhou:Desktop:Screen Shot 2014-10-21 at 10.29.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xiaoyizhou:Desktop:Screen Shot 2014-10-21 at 10.29.3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4600" cy="2079340"/>
                    </a:xfrm>
                    <a:prstGeom prst="rect">
                      <a:avLst/>
                    </a:prstGeom>
                    <a:noFill/>
                    <a:ln>
                      <a:noFill/>
                    </a:ln>
                  </pic:spPr>
                </pic:pic>
              </a:graphicData>
            </a:graphic>
          </wp:inline>
        </w:drawing>
      </w:r>
    </w:p>
    <w:p w14:paraId="250D25F3" w14:textId="06DFF561" w:rsidR="006138CA" w:rsidRPr="008B7FA8" w:rsidRDefault="006138CA"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 xml:space="preserve">Use censor or searching box to find ox10001656. Here the subroutine just takes one parameter. If we don't which one is considered as parameter at the left side list, we can check the function and see how many </w:t>
      </w:r>
      <w:r w:rsidRPr="008B7FA8">
        <w:rPr>
          <w:rFonts w:ascii="宋体" w:eastAsia="宋体" w:hAnsi="宋体" w:cs="宋体"/>
          <w:color w:val="09280E"/>
          <w:lang w:eastAsia="zh-CN"/>
        </w:rPr>
        <w:t>parameter</w:t>
      </w:r>
      <w:r w:rsidRPr="008B7FA8">
        <w:rPr>
          <w:rFonts w:ascii="宋体" w:eastAsia="宋体" w:hAnsi="宋体" w:cs="宋体" w:hint="eastAsia"/>
          <w:color w:val="09280E"/>
          <w:lang w:eastAsia="zh-CN"/>
        </w:rPr>
        <w:t xml:space="preserve">s are in brackets. Moreover, local variable is mapped with offset while parameter is pointed by </w:t>
      </w:r>
      <w:r w:rsidR="00A63754" w:rsidRPr="008B7FA8">
        <w:rPr>
          <w:rFonts w:ascii="宋体" w:eastAsia="宋体" w:hAnsi="宋体" w:cs="宋体" w:hint="eastAsia"/>
          <w:color w:val="09280E"/>
          <w:lang w:eastAsia="zh-CN"/>
        </w:rPr>
        <w:t xml:space="preserve">a </w:t>
      </w:r>
      <w:r w:rsidRPr="008B7FA8">
        <w:rPr>
          <w:rFonts w:ascii="宋体" w:eastAsia="宋体" w:hAnsi="宋体" w:cs="宋体" w:hint="eastAsia"/>
          <w:color w:val="09280E"/>
          <w:lang w:eastAsia="zh-CN"/>
        </w:rPr>
        <w:t>pointer.</w:t>
      </w:r>
      <w:r w:rsidR="0014201A" w:rsidRPr="008B7FA8">
        <w:rPr>
          <w:rFonts w:ascii="宋体" w:eastAsia="宋体" w:hAnsi="宋体" w:cs="宋体" w:hint="eastAsia"/>
          <w:color w:val="09280E"/>
          <w:lang w:eastAsia="zh-CN"/>
        </w:rPr>
        <w:t xml:space="preserve"> Except the </w:t>
      </w:r>
      <w:r w:rsidR="0014201A" w:rsidRPr="008B7FA8">
        <w:rPr>
          <w:rFonts w:ascii="宋体" w:eastAsia="宋体" w:hAnsi="宋体" w:cs="宋体"/>
          <w:color w:val="09280E"/>
          <w:lang w:eastAsia="zh-CN"/>
        </w:rPr>
        <w:t>parameter</w:t>
      </w:r>
      <w:r w:rsidR="0014201A" w:rsidRPr="008B7FA8">
        <w:rPr>
          <w:rFonts w:ascii="宋体" w:eastAsia="宋体" w:hAnsi="宋体" w:cs="宋体" w:hint="eastAsia"/>
          <w:color w:val="09280E"/>
          <w:lang w:eastAsia="zh-CN"/>
        </w:rPr>
        <w:t>s, the rest listed on left hand are local variable. We can count them as 23 local variables.</w:t>
      </w:r>
      <w:r w:rsidR="00FF51C4" w:rsidRPr="008B7FA8">
        <w:rPr>
          <w:rFonts w:ascii="宋体" w:eastAsia="宋体" w:hAnsi="宋体" w:cs="宋体" w:hint="eastAsia"/>
          <w:color w:val="09280E"/>
          <w:lang w:eastAsia="zh-CN"/>
        </w:rPr>
        <w:t xml:space="preserve"> I think using IDA Pro demo version is better than free version</w:t>
      </w:r>
      <w:r w:rsidR="00F56D27" w:rsidRPr="008B7FA8">
        <w:rPr>
          <w:rFonts w:ascii="宋体" w:eastAsia="宋体" w:hAnsi="宋体" w:cs="宋体" w:hint="eastAsia"/>
          <w:color w:val="09280E"/>
          <w:lang w:eastAsia="zh-CN"/>
        </w:rPr>
        <w:t xml:space="preserve"> because demo version can give me more information. </w:t>
      </w:r>
    </w:p>
    <w:p w14:paraId="3AE5FDAA" w14:textId="77777777" w:rsidR="002055CF" w:rsidRPr="008B7FA8" w:rsidRDefault="002055CF" w:rsidP="00BB1AD2">
      <w:pPr>
        <w:widowControl w:val="0"/>
        <w:autoSpaceDE w:val="0"/>
        <w:autoSpaceDN w:val="0"/>
        <w:adjustRightInd w:val="0"/>
        <w:spacing w:line="360" w:lineRule="auto"/>
        <w:rPr>
          <w:rFonts w:ascii="Times New Roman" w:hAnsi="Times New Roman" w:cs="Times New Roman"/>
          <w:color w:val="09280E"/>
          <w:lang w:eastAsia="zh-CN"/>
        </w:rPr>
      </w:pPr>
    </w:p>
    <w:p w14:paraId="33B5A39F" w14:textId="77777777" w:rsidR="00684329" w:rsidRPr="008B7FA8" w:rsidRDefault="00684329" w:rsidP="00BB1AD2">
      <w:pPr>
        <w:widowControl w:val="0"/>
        <w:autoSpaceDE w:val="0"/>
        <w:autoSpaceDN w:val="0"/>
        <w:adjustRightInd w:val="0"/>
        <w:spacing w:line="360" w:lineRule="auto"/>
        <w:rPr>
          <w:rFonts w:ascii="Times New Roman" w:hAnsi="Times New Roman" w:cs="Times New Roman"/>
          <w:b/>
          <w:color w:val="09280E"/>
        </w:rPr>
      </w:pPr>
      <w:r w:rsidRPr="008B7FA8">
        <w:rPr>
          <w:rFonts w:ascii="Times New Roman" w:hAnsi="Times New Roman" w:cs="Times New Roman"/>
          <w:b/>
          <w:color w:val="09280E"/>
        </w:rPr>
        <w:t>6. How many parameters has IDA Pro recognized for the subroutine at</w:t>
      </w:r>
      <w:r w:rsidR="00F74E44" w:rsidRPr="008B7FA8">
        <w:rPr>
          <w:rFonts w:ascii="Times New Roman" w:hAnsi="Times New Roman" w:cs="Times New Roman"/>
          <w:b/>
          <w:color w:val="09280E"/>
        </w:rPr>
        <w:t xml:space="preserve"> </w:t>
      </w:r>
      <w:r w:rsidRPr="008B7FA8">
        <w:rPr>
          <w:rFonts w:ascii="Times New Roman" w:hAnsi="Times New Roman" w:cs="Times New Roman"/>
          <w:b/>
          <w:color w:val="09280E"/>
        </w:rPr>
        <w:t>0x10001656?</w:t>
      </w:r>
    </w:p>
    <w:p w14:paraId="712524A0" w14:textId="14B69687" w:rsidR="00972319" w:rsidRPr="008B7FA8" w:rsidRDefault="00972319"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There is only one parameter like the following displayed.</w:t>
      </w:r>
    </w:p>
    <w:p w14:paraId="164E2425" w14:textId="43CFE697" w:rsidR="001A1F9F" w:rsidRPr="008B7FA8" w:rsidRDefault="00C730A6"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lpThreadAddress =dword ptr 4.</w:t>
      </w:r>
    </w:p>
    <w:p w14:paraId="2EEFE278" w14:textId="799B1516" w:rsidR="00C730A6" w:rsidRPr="008B7FA8" w:rsidRDefault="00C57A27"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In IDA Pro free version, the parameter is denoted as arg_0. Although arg_0 is more like a parameter, lpThreadAddress can indicate what is stored at this parameter.</w:t>
      </w:r>
    </w:p>
    <w:p w14:paraId="19CE1642" w14:textId="77777777" w:rsidR="00C730A6" w:rsidRPr="008B7FA8" w:rsidRDefault="00C730A6" w:rsidP="00BB1AD2">
      <w:pPr>
        <w:widowControl w:val="0"/>
        <w:autoSpaceDE w:val="0"/>
        <w:autoSpaceDN w:val="0"/>
        <w:adjustRightInd w:val="0"/>
        <w:spacing w:line="360" w:lineRule="auto"/>
        <w:rPr>
          <w:rFonts w:ascii="Times New Roman" w:hAnsi="Times New Roman" w:cs="Times New Roman"/>
          <w:b/>
          <w:color w:val="09280E"/>
        </w:rPr>
      </w:pPr>
    </w:p>
    <w:p w14:paraId="5A52C834" w14:textId="41DB565F" w:rsidR="00684329" w:rsidRPr="008B7FA8" w:rsidRDefault="00684329" w:rsidP="00BB1AD2">
      <w:pPr>
        <w:widowControl w:val="0"/>
        <w:autoSpaceDE w:val="0"/>
        <w:autoSpaceDN w:val="0"/>
        <w:adjustRightInd w:val="0"/>
        <w:spacing w:line="360" w:lineRule="auto"/>
        <w:rPr>
          <w:rFonts w:ascii="Times New Roman" w:hAnsi="Times New Roman" w:cs="Times New Roman"/>
          <w:b/>
          <w:color w:val="09280E"/>
        </w:rPr>
      </w:pPr>
      <w:r w:rsidRPr="008B7FA8">
        <w:rPr>
          <w:rFonts w:ascii="Times New Roman" w:hAnsi="Times New Roman" w:cs="Times New Roman"/>
          <w:b/>
          <w:color w:val="09280E"/>
        </w:rPr>
        <w:t>7. Use the Strings w</w:t>
      </w:r>
      <w:r w:rsidR="001319CF" w:rsidRPr="008B7FA8">
        <w:rPr>
          <w:rFonts w:ascii="Times New Roman" w:hAnsi="Times New Roman" w:cs="Times New Roman"/>
          <w:b/>
          <w:color w:val="09280E"/>
        </w:rPr>
        <w:t>indow to locate the string \</w:t>
      </w:r>
      <w:r w:rsidRPr="008B7FA8">
        <w:rPr>
          <w:rFonts w:ascii="Times New Roman" w:hAnsi="Times New Roman" w:cs="Times New Roman"/>
          <w:b/>
          <w:color w:val="09280E"/>
        </w:rPr>
        <w:t>cmd.exe /</w:t>
      </w:r>
      <w:r w:rsidR="00F74E44" w:rsidRPr="008B7FA8">
        <w:rPr>
          <w:rFonts w:ascii="Times New Roman" w:hAnsi="Times New Roman" w:cs="Times New Roman"/>
          <w:b/>
          <w:color w:val="09280E"/>
        </w:rPr>
        <w:t>c in the disassembly. Where</w:t>
      </w:r>
      <w:r w:rsidRPr="008B7FA8">
        <w:rPr>
          <w:rFonts w:ascii="Times New Roman" w:hAnsi="Times New Roman" w:cs="Times New Roman"/>
          <w:b/>
          <w:color w:val="09280E"/>
        </w:rPr>
        <w:t xml:space="preserve"> is it located?</w:t>
      </w:r>
    </w:p>
    <w:p w14:paraId="52A7D5AE" w14:textId="102FBCCF" w:rsidR="00F4151E" w:rsidRPr="008B7FA8" w:rsidRDefault="001778B6"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According to this question, we should open string view at IDA pro. But when I open string view, I found there are too many strings. It is a little bit time consuming to find a specific string at string view.</w:t>
      </w:r>
    </w:p>
    <w:p w14:paraId="31DEC32B" w14:textId="347D92C5" w:rsidR="001778B6" w:rsidRPr="008B7FA8" w:rsidRDefault="001778B6"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noProof/>
          <w:color w:val="09280E"/>
        </w:rPr>
        <w:drawing>
          <wp:inline distT="0" distB="0" distL="0" distR="0" wp14:anchorId="0D24ACC1" wp14:editId="341C9F12">
            <wp:extent cx="3445933" cy="1791965"/>
            <wp:effectExtent l="0" t="0" r="8890" b="12065"/>
            <wp:docPr id="7" name="Picture 7" descr="Mac:Users:xiaoyizhou:Desktop:Screen Shot 2014-10-21 at 10.3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xiaoyizhou:Desktop:Screen Shot 2014-10-21 at 10.39.4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5933" cy="1791965"/>
                    </a:xfrm>
                    <a:prstGeom prst="rect">
                      <a:avLst/>
                    </a:prstGeom>
                    <a:noFill/>
                    <a:ln>
                      <a:noFill/>
                    </a:ln>
                  </pic:spPr>
                </pic:pic>
              </a:graphicData>
            </a:graphic>
          </wp:inline>
        </w:drawing>
      </w:r>
    </w:p>
    <w:p w14:paraId="4ECD64F9" w14:textId="25ACB4BB" w:rsidR="001A1F9F" w:rsidRPr="008B7FA8" w:rsidRDefault="00731B36"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 xml:space="preserve">So I think a more convenient way is to </w:t>
      </w:r>
      <w:r w:rsidR="00E96C16" w:rsidRPr="008B7FA8">
        <w:rPr>
          <w:rFonts w:ascii="Times New Roman" w:hAnsi="Times New Roman" w:cs="Times New Roman"/>
          <w:color w:val="09280E"/>
        </w:rPr>
        <w:t xml:space="preserve">type the key words </w:t>
      </w:r>
      <w:r w:rsidRPr="008B7FA8">
        <w:rPr>
          <w:rFonts w:ascii="Times New Roman" w:hAnsi="Times New Roman" w:cs="Times New Roman"/>
          <w:color w:val="09280E"/>
        </w:rPr>
        <w:t xml:space="preserve">at searching box </w:t>
      </w:r>
      <w:r w:rsidR="00E96C16" w:rsidRPr="008B7FA8">
        <w:rPr>
          <w:rFonts w:ascii="Times New Roman" w:hAnsi="Times New Roman" w:cs="Times New Roman"/>
          <w:color w:val="09280E"/>
        </w:rPr>
        <w:t xml:space="preserve">and we can find that the string is located at </w:t>
      </w:r>
      <w:r w:rsidR="00276150" w:rsidRPr="008B7FA8">
        <w:rPr>
          <w:rFonts w:ascii="Times New Roman" w:hAnsi="Times New Roman" w:cs="Times New Roman"/>
          <w:color w:val="09280E"/>
        </w:rPr>
        <w:t>0x10095B34</w:t>
      </w:r>
      <w:r w:rsidR="001A31BF" w:rsidRPr="008B7FA8">
        <w:rPr>
          <w:rFonts w:ascii="Times New Roman" w:hAnsi="Times New Roman" w:cs="Times New Roman"/>
          <w:color w:val="09280E"/>
        </w:rPr>
        <w:t xml:space="preserve"> and took as parameter at 0x100101D0.</w:t>
      </w:r>
    </w:p>
    <w:p w14:paraId="5592B2B8" w14:textId="1AFA4A1D" w:rsidR="00E96C16" w:rsidRPr="008B7FA8" w:rsidRDefault="001A31BF"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noProof/>
          <w:color w:val="09280E"/>
        </w:rPr>
        <w:drawing>
          <wp:inline distT="0" distB="0" distL="0" distR="0" wp14:anchorId="6C6297D3" wp14:editId="1C343C4E">
            <wp:extent cx="5478145" cy="499745"/>
            <wp:effectExtent l="0" t="0" r="8255" b="8255"/>
            <wp:docPr id="8" name="Picture 8" descr="Mac:Users:xiaoyizhou:Desktop:Screen Shot 2014-10-21 at 10.41.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xiaoyizhou:Desktop:Screen Shot 2014-10-21 at 10.41.32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499745"/>
                    </a:xfrm>
                    <a:prstGeom prst="rect">
                      <a:avLst/>
                    </a:prstGeom>
                    <a:noFill/>
                    <a:ln>
                      <a:noFill/>
                    </a:ln>
                  </pic:spPr>
                </pic:pic>
              </a:graphicData>
            </a:graphic>
          </wp:inline>
        </w:drawing>
      </w:r>
    </w:p>
    <w:p w14:paraId="34D74AA2" w14:textId="2B4B7A0B" w:rsidR="00684329" w:rsidRPr="008B7FA8" w:rsidRDefault="00684329" w:rsidP="00BB1AD2">
      <w:pPr>
        <w:widowControl w:val="0"/>
        <w:autoSpaceDE w:val="0"/>
        <w:autoSpaceDN w:val="0"/>
        <w:adjustRightInd w:val="0"/>
        <w:spacing w:line="360" w:lineRule="auto"/>
        <w:rPr>
          <w:rFonts w:ascii="宋体" w:eastAsia="宋体" w:hAnsi="宋体" w:cs="宋体"/>
          <w:b/>
          <w:color w:val="09280E"/>
          <w:lang w:eastAsia="zh-CN"/>
        </w:rPr>
      </w:pPr>
      <w:r w:rsidRPr="008B7FA8">
        <w:rPr>
          <w:rFonts w:ascii="Times New Roman" w:hAnsi="Times New Roman" w:cs="Times New Roman"/>
          <w:b/>
          <w:color w:val="09280E"/>
        </w:rPr>
        <w:t>8. What is happening in th</w:t>
      </w:r>
      <w:r w:rsidR="001319CF" w:rsidRPr="008B7FA8">
        <w:rPr>
          <w:rFonts w:ascii="Times New Roman" w:hAnsi="Times New Roman" w:cs="Times New Roman"/>
          <w:b/>
          <w:color w:val="09280E"/>
        </w:rPr>
        <w:t>e area of code that references \</w:t>
      </w:r>
      <w:r w:rsidRPr="008B7FA8">
        <w:rPr>
          <w:rFonts w:ascii="Times New Roman" w:hAnsi="Times New Roman" w:cs="Times New Roman"/>
          <w:b/>
          <w:color w:val="09280E"/>
        </w:rPr>
        <w:t>cmd.exe /c?</w:t>
      </w:r>
    </w:p>
    <w:p w14:paraId="2F7CE89E" w14:textId="0F8D3E16" w:rsidR="00AA0BBB" w:rsidRPr="008B7FA8" w:rsidRDefault="00D44878"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noProof/>
          <w:color w:val="09280E"/>
        </w:rPr>
        <w:drawing>
          <wp:inline distT="0" distB="0" distL="0" distR="0" wp14:anchorId="5F009A2A" wp14:editId="11487DAE">
            <wp:extent cx="2362200" cy="1197279"/>
            <wp:effectExtent l="0" t="0" r="0" b="0"/>
            <wp:docPr id="9" name="Picture 9" descr="Mac:Users:xiaoyizhou:Desktop:Screen Shot 2014-10-21 at 10.44.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xiaoyizhou:Desktop:Screen Shot 2014-10-21 at 10.44.48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2200" cy="1197279"/>
                    </a:xfrm>
                    <a:prstGeom prst="rect">
                      <a:avLst/>
                    </a:prstGeom>
                    <a:noFill/>
                    <a:ln>
                      <a:noFill/>
                    </a:ln>
                  </pic:spPr>
                </pic:pic>
              </a:graphicData>
            </a:graphic>
          </wp:inline>
        </w:drawing>
      </w:r>
    </w:p>
    <w:p w14:paraId="13D735AB" w14:textId="0A890D78" w:rsidR="00DF5A18" w:rsidRPr="008B7FA8" w:rsidRDefault="00DF5A18"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 xml:space="preserve">In the area of the code, there is getsystemdirectoryA()function, and </w:t>
      </w:r>
      <w:r w:rsidR="007C2F5C" w:rsidRPr="008B7FA8">
        <w:rPr>
          <w:rFonts w:ascii="宋体" w:eastAsia="宋体" w:hAnsi="宋体" w:cs="宋体" w:hint="eastAsia"/>
          <w:color w:val="09280E"/>
          <w:lang w:eastAsia="zh-CN"/>
        </w:rPr>
        <w:t xml:space="preserve">reference </w:t>
      </w:r>
      <w:r w:rsidRPr="008B7FA8">
        <w:rPr>
          <w:rFonts w:ascii="宋体" w:eastAsia="宋体" w:hAnsi="宋体" w:cs="宋体" w:hint="eastAsia"/>
          <w:color w:val="09280E"/>
          <w:lang w:eastAsia="zh-CN"/>
        </w:rPr>
        <w:t xml:space="preserve">involving starting information and showing window function. </w:t>
      </w:r>
    </w:p>
    <w:p w14:paraId="0B7F19BA" w14:textId="11198EE1" w:rsidR="007C2F5C" w:rsidRPr="008B7FA8" w:rsidRDefault="007C2F5C"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For example "Encrypt Magic number For This Remote Shell Session"</w:t>
      </w:r>
      <w:r w:rsidR="004A3F0D" w:rsidRPr="008B7FA8">
        <w:rPr>
          <w:rFonts w:ascii="宋体" w:eastAsia="宋体" w:hAnsi="宋体" w:cs="宋体" w:hint="eastAsia"/>
          <w:color w:val="09280E"/>
          <w:lang w:eastAsia="zh-CN"/>
        </w:rPr>
        <w:t>.</w:t>
      </w:r>
    </w:p>
    <w:p w14:paraId="62B175F3" w14:textId="6A923650" w:rsidR="00DF5A18" w:rsidRPr="008B7FA8" w:rsidRDefault="00DF5A18"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At the area of address 10095B44 (about 10 lines), the IDA pro listed the malicious conversation</w:t>
      </w:r>
      <w:r w:rsidR="00413156" w:rsidRPr="008B7FA8">
        <w:rPr>
          <w:rFonts w:ascii="宋体" w:eastAsia="宋体" w:hAnsi="宋体" w:cs="宋体" w:hint="eastAsia"/>
          <w:color w:val="09280E"/>
          <w:lang w:eastAsia="zh-CN"/>
        </w:rPr>
        <w:t xml:space="preserve"> </w:t>
      </w:r>
      <w:r w:rsidR="00075964" w:rsidRPr="008B7FA8">
        <w:rPr>
          <w:rFonts w:ascii="宋体" w:eastAsia="宋体" w:hAnsi="宋体" w:cs="宋体" w:hint="eastAsia"/>
          <w:color w:val="09280E"/>
          <w:lang w:eastAsia="zh-CN"/>
        </w:rPr>
        <w:t xml:space="preserve">that </w:t>
      </w:r>
      <w:r w:rsidR="00413156" w:rsidRPr="008B7FA8">
        <w:rPr>
          <w:rFonts w:ascii="宋体" w:eastAsia="宋体" w:hAnsi="宋体" w:cs="宋体" w:hint="eastAsia"/>
          <w:color w:val="09280E"/>
          <w:lang w:eastAsia="zh-CN"/>
        </w:rPr>
        <w:t>is obviously revoking the host</w:t>
      </w:r>
      <w:r w:rsidRPr="008B7FA8">
        <w:rPr>
          <w:rFonts w:ascii="宋体" w:eastAsia="宋体" w:hAnsi="宋体" w:cs="宋体" w:hint="eastAsia"/>
          <w:color w:val="09280E"/>
          <w:lang w:eastAsia="zh-CN"/>
        </w:rPr>
        <w:t xml:space="preserve">. Therefore, </w:t>
      </w:r>
      <w:r w:rsidRPr="008B7FA8">
        <w:rPr>
          <w:rFonts w:ascii="宋体" w:eastAsia="宋体" w:hAnsi="宋体" w:cs="宋体"/>
          <w:color w:val="09280E"/>
          <w:lang w:eastAsia="zh-CN"/>
        </w:rPr>
        <w:t>I think the malware starts a shell remotely and try to talk with the host.</w:t>
      </w:r>
    </w:p>
    <w:p w14:paraId="4D06D274" w14:textId="77777777" w:rsidR="00DF5A18" w:rsidRPr="008B7FA8" w:rsidRDefault="00DF5A18" w:rsidP="00BB1AD2">
      <w:pPr>
        <w:widowControl w:val="0"/>
        <w:autoSpaceDE w:val="0"/>
        <w:autoSpaceDN w:val="0"/>
        <w:adjustRightInd w:val="0"/>
        <w:spacing w:line="360" w:lineRule="auto"/>
        <w:rPr>
          <w:rFonts w:ascii="宋体" w:eastAsia="宋体" w:hAnsi="宋体" w:cs="宋体"/>
          <w:color w:val="09280E"/>
          <w:lang w:eastAsia="zh-CN"/>
        </w:rPr>
      </w:pPr>
    </w:p>
    <w:p w14:paraId="4256F73A" w14:textId="67DEF66B" w:rsidR="00684329" w:rsidRDefault="00684329" w:rsidP="00BB1AD2">
      <w:pPr>
        <w:widowControl w:val="0"/>
        <w:autoSpaceDE w:val="0"/>
        <w:autoSpaceDN w:val="0"/>
        <w:adjustRightInd w:val="0"/>
        <w:spacing w:line="360" w:lineRule="auto"/>
        <w:rPr>
          <w:rFonts w:ascii="宋体" w:eastAsia="宋体" w:hAnsi="宋体" w:cs="宋体"/>
          <w:b/>
          <w:color w:val="09280E"/>
          <w:lang w:eastAsia="zh-CN"/>
        </w:rPr>
      </w:pPr>
      <w:r w:rsidRPr="008B7FA8">
        <w:rPr>
          <w:rFonts w:ascii="Times New Roman" w:hAnsi="Times New Roman" w:cs="Times New Roman"/>
          <w:b/>
          <w:color w:val="09280E"/>
        </w:rPr>
        <w:t xml:space="preserve">9. In the same area, at 0x100101C8, it looks like dword_1008E5C4 </w:t>
      </w:r>
      <w:r w:rsidR="00F74E44" w:rsidRPr="008B7FA8">
        <w:rPr>
          <w:rFonts w:ascii="Times New Roman" w:hAnsi="Times New Roman" w:cs="Times New Roman"/>
          <w:b/>
          <w:color w:val="09280E"/>
        </w:rPr>
        <w:t xml:space="preserve"> is a global </w:t>
      </w:r>
      <w:r w:rsidRPr="008B7FA8">
        <w:rPr>
          <w:rFonts w:ascii="Times New Roman" w:hAnsi="Times New Roman" w:cs="Times New Roman"/>
          <w:b/>
          <w:color w:val="09280E"/>
        </w:rPr>
        <w:t>variable that helps decide which path to take. How does the malware set</w:t>
      </w:r>
      <w:r w:rsidR="00F74E44" w:rsidRPr="008B7FA8">
        <w:rPr>
          <w:rFonts w:ascii="Times New Roman" w:hAnsi="Times New Roman" w:cs="Times New Roman"/>
          <w:b/>
          <w:color w:val="09280E"/>
        </w:rPr>
        <w:t xml:space="preserve"> </w:t>
      </w:r>
      <w:r w:rsidRPr="008B7FA8">
        <w:rPr>
          <w:rFonts w:ascii="Times New Roman" w:hAnsi="Times New Roman" w:cs="Times New Roman"/>
          <w:b/>
          <w:color w:val="09280E"/>
        </w:rPr>
        <w:t>dword_1008E5C4 ? (Hint: Use dword_1008E5C4 ’s cross-references.)</w:t>
      </w:r>
    </w:p>
    <w:p w14:paraId="45BFE228" w14:textId="00135D96" w:rsidR="00611848" w:rsidRDefault="00611848" w:rsidP="00BB1AD2">
      <w:pPr>
        <w:widowControl w:val="0"/>
        <w:autoSpaceDE w:val="0"/>
        <w:autoSpaceDN w:val="0"/>
        <w:adjustRightInd w:val="0"/>
        <w:spacing w:line="360" w:lineRule="auto"/>
        <w:rPr>
          <w:rFonts w:ascii="宋体" w:eastAsia="宋体" w:hAnsi="宋体" w:cs="宋体"/>
          <w:color w:val="09280E"/>
          <w:lang w:eastAsia="zh-CN"/>
        </w:rPr>
      </w:pPr>
      <w:r>
        <w:rPr>
          <w:rFonts w:ascii="宋体" w:eastAsia="宋体" w:hAnsi="宋体" w:cs="宋体" w:hint="eastAsia"/>
          <w:color w:val="09280E"/>
          <w:lang w:eastAsia="zh-CN"/>
        </w:rPr>
        <w:t xml:space="preserve">Navigate to the address and double click on dword_1008E5C4 because the current location cannot give us </w:t>
      </w:r>
      <w:r>
        <w:rPr>
          <w:rFonts w:ascii="宋体" w:eastAsia="宋体" w:hAnsi="宋体" w:cs="宋体"/>
          <w:color w:val="09280E"/>
          <w:lang w:eastAsia="zh-CN"/>
        </w:rPr>
        <w:t>further</w:t>
      </w:r>
      <w:r>
        <w:rPr>
          <w:rFonts w:ascii="宋体" w:eastAsia="宋体" w:hAnsi="宋体" w:cs="宋体" w:hint="eastAsia"/>
          <w:color w:val="09280E"/>
          <w:lang w:eastAsia="zh-CN"/>
        </w:rPr>
        <w:t xml:space="preserve"> useful </w:t>
      </w:r>
      <w:r>
        <w:rPr>
          <w:rFonts w:ascii="宋体" w:eastAsia="宋体" w:hAnsi="宋体" w:cs="宋体"/>
          <w:color w:val="09280E"/>
          <w:lang w:eastAsia="zh-CN"/>
        </w:rPr>
        <w:t>information</w:t>
      </w:r>
      <w:r>
        <w:rPr>
          <w:rFonts w:ascii="宋体" w:eastAsia="宋体" w:hAnsi="宋体" w:cs="宋体" w:hint="eastAsia"/>
          <w:color w:val="09280E"/>
          <w:lang w:eastAsia="zh-CN"/>
        </w:rPr>
        <w:t xml:space="preserve"> related to dword_1008E5C4.</w:t>
      </w:r>
    </w:p>
    <w:p w14:paraId="5D8FE2E1" w14:textId="5D8ACAB3" w:rsidR="00C17C96" w:rsidRDefault="00C17C96" w:rsidP="00BB1AD2">
      <w:pPr>
        <w:widowControl w:val="0"/>
        <w:autoSpaceDE w:val="0"/>
        <w:autoSpaceDN w:val="0"/>
        <w:adjustRightInd w:val="0"/>
        <w:spacing w:line="360" w:lineRule="auto"/>
        <w:rPr>
          <w:rFonts w:ascii="宋体" w:eastAsia="宋体" w:hAnsi="宋体" w:cs="宋体"/>
          <w:color w:val="09280E"/>
          <w:lang w:eastAsia="zh-CN"/>
        </w:rPr>
      </w:pPr>
      <w:r>
        <w:rPr>
          <w:rFonts w:ascii="宋体" w:eastAsia="宋体" w:hAnsi="宋体" w:cs="宋体" w:hint="eastAsia"/>
          <w:noProof/>
          <w:color w:val="09280E"/>
        </w:rPr>
        <w:drawing>
          <wp:inline distT="0" distB="0" distL="0" distR="0" wp14:anchorId="3614F405" wp14:editId="7F2DFECB">
            <wp:extent cx="4927600" cy="410633"/>
            <wp:effectExtent l="0" t="0" r="0" b="0"/>
            <wp:docPr id="23" name="Picture 23" descr="Mac:Users:xiaoyizhou:Desktop:Screen Shot 2014-10-22 at 11.01.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Users:xiaoyizhou:Desktop:Screen Shot 2014-10-22 at 11.01.04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7600" cy="410633"/>
                    </a:xfrm>
                    <a:prstGeom prst="rect">
                      <a:avLst/>
                    </a:prstGeom>
                    <a:noFill/>
                    <a:ln>
                      <a:noFill/>
                    </a:ln>
                  </pic:spPr>
                </pic:pic>
              </a:graphicData>
            </a:graphic>
          </wp:inline>
        </w:drawing>
      </w:r>
    </w:p>
    <w:p w14:paraId="7C6DE797" w14:textId="26FED302" w:rsidR="00FF2D05" w:rsidRPr="00B56291" w:rsidRDefault="00C17C96" w:rsidP="00BB1AD2">
      <w:pPr>
        <w:widowControl w:val="0"/>
        <w:autoSpaceDE w:val="0"/>
        <w:autoSpaceDN w:val="0"/>
        <w:adjustRightInd w:val="0"/>
        <w:spacing w:line="360" w:lineRule="auto"/>
        <w:rPr>
          <w:rFonts w:ascii="宋体" w:eastAsia="宋体" w:hAnsi="宋体" w:cs="宋体"/>
          <w:color w:val="09280E"/>
          <w:lang w:eastAsia="zh-CN"/>
        </w:rPr>
      </w:pPr>
      <w:r>
        <w:rPr>
          <w:rFonts w:ascii="宋体" w:eastAsia="宋体" w:hAnsi="宋体" w:cs="宋体" w:hint="eastAsia"/>
          <w:color w:val="09280E"/>
          <w:lang w:eastAsia="zh-CN"/>
        </w:rPr>
        <w:t>There are data cross-reference and a function reference. We need to choose the data reference and see how it is set</w:t>
      </w:r>
      <w:r w:rsidR="00DF2564">
        <w:rPr>
          <w:rFonts w:ascii="宋体" w:eastAsia="宋体" w:hAnsi="宋体" w:cs="宋体" w:hint="eastAsia"/>
          <w:color w:val="09280E"/>
          <w:lang w:eastAsia="zh-CN"/>
        </w:rPr>
        <w:t xml:space="preserve"> by the malware. </w:t>
      </w:r>
      <w:r w:rsidR="00FF2D05" w:rsidRPr="008B7FA8">
        <w:rPr>
          <w:rFonts w:ascii="Times New Roman" w:hAnsi="Times New Roman" w:cs="Times New Roman"/>
          <w:color w:val="09280E"/>
        </w:rPr>
        <w:t>We navigate the cross-reference of the key words, at the address of 0x1008E5C</w:t>
      </w:r>
      <w:r w:rsidR="00B56291">
        <w:rPr>
          <w:rFonts w:ascii="Times New Roman" w:hAnsi="Times New Roman" w:cs="Times New Roman"/>
          <w:color w:val="09280E"/>
        </w:rPr>
        <w:t>4 where we found the important lines</w:t>
      </w:r>
      <w:r w:rsidR="00FF2D05" w:rsidRPr="008B7FA8">
        <w:rPr>
          <w:rFonts w:ascii="Times New Roman" w:hAnsi="Times New Roman" w:cs="Times New Roman"/>
          <w:color w:val="09280E"/>
        </w:rPr>
        <w:t>:</w:t>
      </w:r>
    </w:p>
    <w:p w14:paraId="6FA04A26" w14:textId="4B865B3F" w:rsidR="001A1F9F" w:rsidRPr="008B7FA8" w:rsidRDefault="00FF2D05"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call sub_10003695</w:t>
      </w:r>
    </w:p>
    <w:p w14:paraId="6E7CF9C1" w14:textId="328B9416" w:rsidR="00FF2D05" w:rsidRPr="008B7FA8" w:rsidRDefault="00FF2D05"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mov dword_1008E5C4, eax</w:t>
      </w:r>
    </w:p>
    <w:p w14:paraId="7C675CB8" w14:textId="77777777" w:rsidR="00FF2D05" w:rsidRPr="008B7FA8" w:rsidRDefault="00FF2D05" w:rsidP="00BB1AD2">
      <w:pPr>
        <w:widowControl w:val="0"/>
        <w:autoSpaceDE w:val="0"/>
        <w:autoSpaceDN w:val="0"/>
        <w:adjustRightInd w:val="0"/>
        <w:spacing w:line="360" w:lineRule="auto"/>
        <w:rPr>
          <w:rFonts w:ascii="Times New Roman" w:hAnsi="Times New Roman" w:cs="Times New Roman"/>
          <w:color w:val="09280E"/>
        </w:rPr>
      </w:pPr>
    </w:p>
    <w:p w14:paraId="2FBCE018" w14:textId="68F3A053" w:rsidR="00FF2D05" w:rsidRPr="008B7FA8" w:rsidRDefault="00FF2D05"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The data in eax is stored in dword_1008E5C4, so we should figure out what is in eax and what does the function call do. Then we navigate to the address 0x10001678, here we find the two important lines:</w:t>
      </w:r>
    </w:p>
    <w:p w14:paraId="79174B3F" w14:textId="77777777" w:rsidR="00FF2D05" w:rsidRPr="008B7FA8" w:rsidRDefault="00FF2D05"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call sub_10003695</w:t>
      </w:r>
    </w:p>
    <w:p w14:paraId="0DAEAA2C" w14:textId="77777777" w:rsidR="00FF2D05" w:rsidRPr="008B7FA8" w:rsidRDefault="00FF2D05"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mov dword_1008E5C4, eax</w:t>
      </w:r>
    </w:p>
    <w:p w14:paraId="7BEDB2DC" w14:textId="358BA0B9" w:rsidR="00FF2D05" w:rsidRPr="008B7FA8" w:rsidRDefault="002D2960" w:rsidP="00BB1AD2">
      <w:pPr>
        <w:widowControl w:val="0"/>
        <w:autoSpaceDE w:val="0"/>
        <w:autoSpaceDN w:val="0"/>
        <w:adjustRightInd w:val="0"/>
        <w:spacing w:line="360" w:lineRule="auto"/>
        <w:rPr>
          <w:rFonts w:ascii="Times New Roman" w:hAnsi="Times New Roman" w:cs="Times New Roman"/>
          <w:color w:val="09280E"/>
        </w:rPr>
      </w:pPr>
      <w:r>
        <w:rPr>
          <w:rFonts w:ascii="Times New Roman" w:hAnsi="Times New Roman" w:cs="Times New Roman"/>
          <w:noProof/>
          <w:color w:val="09280E"/>
        </w:rPr>
        <w:drawing>
          <wp:inline distT="0" distB="0" distL="0" distR="0" wp14:anchorId="224CE650" wp14:editId="7EA681CB">
            <wp:extent cx="3632200" cy="1479785"/>
            <wp:effectExtent l="0" t="0" r="0" b="0"/>
            <wp:docPr id="24" name="Picture 24" descr="Mac:Users:xiaoyizhou:Desktop:Screen Shot 2014-10-22 at 11.05.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Users:xiaoyizhou:Desktop:Screen Shot 2014-10-22 at 11.05.07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2200" cy="1479785"/>
                    </a:xfrm>
                    <a:prstGeom prst="rect">
                      <a:avLst/>
                    </a:prstGeom>
                    <a:noFill/>
                    <a:ln>
                      <a:noFill/>
                    </a:ln>
                  </pic:spPr>
                </pic:pic>
              </a:graphicData>
            </a:graphic>
          </wp:inline>
        </w:drawing>
      </w:r>
    </w:p>
    <w:p w14:paraId="5038D72E" w14:textId="4690E408" w:rsidR="00E016A8" w:rsidRPr="008B7FA8" w:rsidRDefault="00FF2D05"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 xml:space="preserve">Put censor at sub_10003695, the function shows the OSVERSIONINFO as result. </w:t>
      </w:r>
    </w:p>
    <w:p w14:paraId="3F88E7CA" w14:textId="6AE14A64" w:rsidR="00FF2D05" w:rsidRPr="008B7FA8" w:rsidRDefault="00FF2D05"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see the code: VersionInformation=_OSVERSIONINFOA ptr -94h</w:t>
      </w:r>
    </w:p>
    <w:p w14:paraId="2D95E790" w14:textId="0DF15356" w:rsidR="00FF2D05" w:rsidRPr="008B7FA8" w:rsidRDefault="00FF2D05"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Therefore, the global variable dword_10008E5C4 is used to store the OS information.</w:t>
      </w:r>
    </w:p>
    <w:p w14:paraId="5FEFCF52" w14:textId="77777777" w:rsidR="00FF2D05" w:rsidRPr="008B7FA8" w:rsidRDefault="00FF2D05" w:rsidP="00BB1AD2">
      <w:pPr>
        <w:widowControl w:val="0"/>
        <w:autoSpaceDE w:val="0"/>
        <w:autoSpaceDN w:val="0"/>
        <w:adjustRightInd w:val="0"/>
        <w:spacing w:line="360" w:lineRule="auto"/>
        <w:rPr>
          <w:rFonts w:ascii="Times New Roman" w:hAnsi="Times New Roman" w:cs="Times New Roman"/>
          <w:color w:val="09280E"/>
        </w:rPr>
      </w:pPr>
    </w:p>
    <w:p w14:paraId="1D5745C3" w14:textId="77777777" w:rsidR="00684329" w:rsidRPr="008B7FA8" w:rsidRDefault="00684329" w:rsidP="00BB1AD2">
      <w:pPr>
        <w:widowControl w:val="0"/>
        <w:autoSpaceDE w:val="0"/>
        <w:autoSpaceDN w:val="0"/>
        <w:adjustRightInd w:val="0"/>
        <w:spacing w:line="360" w:lineRule="auto"/>
        <w:rPr>
          <w:rFonts w:ascii="Times New Roman" w:hAnsi="Times New Roman" w:cs="Times New Roman"/>
          <w:b/>
          <w:color w:val="09280E"/>
        </w:rPr>
      </w:pPr>
      <w:r w:rsidRPr="008B7FA8">
        <w:rPr>
          <w:rFonts w:ascii="Times New Roman" w:hAnsi="Times New Roman" w:cs="Times New Roman"/>
          <w:b/>
          <w:color w:val="09280E"/>
        </w:rPr>
        <w:t>10. A few hundred lines into the subroutine at 0x10</w:t>
      </w:r>
      <w:r w:rsidR="00F74E44" w:rsidRPr="008B7FA8">
        <w:rPr>
          <w:rFonts w:ascii="Times New Roman" w:hAnsi="Times New Roman" w:cs="Times New Roman"/>
          <w:b/>
          <w:color w:val="09280E"/>
        </w:rPr>
        <w:t xml:space="preserve">00FF58, a series of comparisons use </w:t>
      </w:r>
      <w:r w:rsidRPr="008B7FA8">
        <w:rPr>
          <w:rFonts w:ascii="Times New Roman" w:hAnsi="Times New Roman" w:cs="Times New Roman"/>
          <w:b/>
          <w:color w:val="09280E"/>
        </w:rPr>
        <w:t>memcmp  to compare strings. What happens if the string comparison</w:t>
      </w:r>
      <w:r w:rsidR="00F74E44" w:rsidRPr="008B7FA8">
        <w:rPr>
          <w:rFonts w:ascii="Times New Roman" w:hAnsi="Times New Roman" w:cs="Times New Roman"/>
          <w:b/>
          <w:color w:val="09280E"/>
        </w:rPr>
        <w:t xml:space="preserve"> </w:t>
      </w:r>
      <w:r w:rsidRPr="008B7FA8">
        <w:rPr>
          <w:rFonts w:ascii="Times New Roman" w:hAnsi="Times New Roman" w:cs="Times New Roman"/>
          <w:b/>
          <w:color w:val="09280E"/>
        </w:rPr>
        <w:t>to robotwork  is successful (when memcmp  returns 0)?</w:t>
      </w:r>
    </w:p>
    <w:p w14:paraId="7349877E" w14:textId="152BFF49" w:rsidR="001A1F9F" w:rsidRPr="008B7FA8" w:rsidRDefault="00E60951"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 xml:space="preserve">When I first navigate to the address 0x1000FF58, I didn't have any clue so that we directly research key words "robotwork". Then we go to the address containing robotwork which is </w:t>
      </w:r>
      <w:r w:rsidR="00B153F9" w:rsidRPr="008B7FA8">
        <w:rPr>
          <w:rFonts w:ascii="Times New Roman" w:hAnsi="Times New Roman" w:cs="Times New Roman"/>
          <w:color w:val="09280E"/>
        </w:rPr>
        <w:t>0x10001044C. Around that code area, we can find that:</w:t>
      </w:r>
    </w:p>
    <w:p w14:paraId="171ED708" w14:textId="28A1098F" w:rsidR="00B153F9" w:rsidRPr="008B7FA8" w:rsidRDefault="00B153F9"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call memcmp</w:t>
      </w:r>
      <w:r w:rsidR="00D050D8" w:rsidRPr="008B7FA8">
        <w:rPr>
          <w:rFonts w:ascii="Times New Roman" w:hAnsi="Times New Roman" w:cs="Times New Roman"/>
          <w:color w:val="09280E"/>
        </w:rPr>
        <w:tab/>
        <w:t>;the result is 0 indicating success.</w:t>
      </w:r>
    </w:p>
    <w:p w14:paraId="53ED61E5" w14:textId="71784F5F" w:rsidR="00B153F9" w:rsidRPr="008B7FA8" w:rsidRDefault="00B153F9"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add esp, 0ch</w:t>
      </w:r>
    </w:p>
    <w:p w14:paraId="008B0CD7" w14:textId="33CCAA3D" w:rsidR="00B153F9" w:rsidRPr="008B7FA8" w:rsidRDefault="00B153F9"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test eax, eax</w:t>
      </w:r>
      <w:r w:rsidR="00D050D8" w:rsidRPr="008B7FA8">
        <w:rPr>
          <w:rFonts w:ascii="Times New Roman" w:hAnsi="Times New Roman" w:cs="Times New Roman"/>
          <w:color w:val="09280E"/>
        </w:rPr>
        <w:tab/>
        <w:t xml:space="preserve">;the condition for the </w:t>
      </w:r>
      <w:r w:rsidR="00350B2D" w:rsidRPr="008B7FA8">
        <w:rPr>
          <w:rFonts w:ascii="Times New Roman" w:hAnsi="Times New Roman" w:cs="Times New Roman"/>
          <w:color w:val="09280E"/>
        </w:rPr>
        <w:t>comparison</w:t>
      </w:r>
      <w:r w:rsidR="00D050D8" w:rsidRPr="008B7FA8">
        <w:rPr>
          <w:rFonts w:ascii="Times New Roman" w:hAnsi="Times New Roman" w:cs="Times New Roman"/>
          <w:color w:val="09280E"/>
        </w:rPr>
        <w:t xml:space="preserve">. </w:t>
      </w:r>
      <w:r w:rsidR="00350B2D" w:rsidRPr="008B7FA8">
        <w:rPr>
          <w:rFonts w:ascii="Times New Roman" w:hAnsi="Times New Roman" w:cs="Times New Roman"/>
          <w:color w:val="09280E"/>
        </w:rPr>
        <w:t>The value of ZF.</w:t>
      </w:r>
    </w:p>
    <w:p w14:paraId="2F89E35A" w14:textId="4A70DF06" w:rsidR="00B153F9" w:rsidRPr="008B7FA8" w:rsidRDefault="00B153F9"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jnz short loc_100010468</w:t>
      </w:r>
      <w:r w:rsidR="00D050D8" w:rsidRPr="008B7FA8">
        <w:rPr>
          <w:rFonts w:ascii="Times New Roman" w:hAnsi="Times New Roman" w:cs="Times New Roman"/>
          <w:color w:val="09280E"/>
        </w:rPr>
        <w:tab/>
        <w:t xml:space="preserve">;since the memcmp returns value 0, </w:t>
      </w:r>
      <w:r w:rsidR="00350B2D" w:rsidRPr="008B7FA8">
        <w:rPr>
          <w:rFonts w:ascii="Times New Roman" w:hAnsi="Times New Roman" w:cs="Times New Roman"/>
          <w:color w:val="09280E"/>
        </w:rPr>
        <w:t>ZF value is 0. T</w:t>
      </w:r>
      <w:r w:rsidR="002D5551" w:rsidRPr="008B7FA8">
        <w:rPr>
          <w:rFonts w:ascii="Times New Roman" w:hAnsi="Times New Roman" w:cs="Times New Roman"/>
          <w:color w:val="09280E"/>
        </w:rPr>
        <w:t xml:space="preserve">his </w:t>
      </w:r>
      <w:r w:rsidR="002D5551" w:rsidRPr="008B7FA8">
        <w:rPr>
          <w:rFonts w:ascii="Times New Roman" w:hAnsi="Times New Roman" w:cs="Times New Roman"/>
          <w:color w:val="09280E"/>
        </w:rPr>
        <w:tab/>
      </w:r>
      <w:r w:rsidR="002D5551" w:rsidRPr="008B7FA8">
        <w:rPr>
          <w:rFonts w:ascii="Times New Roman" w:hAnsi="Times New Roman" w:cs="Times New Roman"/>
          <w:color w:val="09280E"/>
        </w:rPr>
        <w:tab/>
      </w:r>
      <w:r w:rsidR="002D5551" w:rsidRPr="008B7FA8">
        <w:rPr>
          <w:rFonts w:ascii="Times New Roman" w:hAnsi="Times New Roman" w:cs="Times New Roman"/>
          <w:color w:val="09280E"/>
        </w:rPr>
        <w:tab/>
      </w:r>
      <w:r w:rsidR="002D5551" w:rsidRPr="008B7FA8">
        <w:rPr>
          <w:rFonts w:ascii="Times New Roman" w:hAnsi="Times New Roman" w:cs="Times New Roman"/>
          <w:color w:val="09280E"/>
        </w:rPr>
        <w:tab/>
      </w:r>
      <w:r w:rsidR="002D5551" w:rsidRPr="008B7FA8">
        <w:rPr>
          <w:rFonts w:ascii="Times New Roman" w:hAnsi="Times New Roman" w:cs="Times New Roman"/>
          <w:color w:val="09280E"/>
        </w:rPr>
        <w:tab/>
      </w:r>
      <w:r w:rsidR="00810713" w:rsidRPr="008B7FA8">
        <w:rPr>
          <w:rFonts w:ascii="Times New Roman" w:hAnsi="Times New Roman" w:cs="Times New Roman"/>
          <w:color w:val="09280E"/>
        </w:rPr>
        <w:t xml:space="preserve">code will not be executed. </w:t>
      </w:r>
      <w:r w:rsidR="002D5551" w:rsidRPr="008B7FA8">
        <w:rPr>
          <w:rFonts w:ascii="Times New Roman" w:hAnsi="Times New Roman" w:cs="Times New Roman"/>
          <w:color w:val="09280E"/>
        </w:rPr>
        <w:t>We can ignore it so far.</w:t>
      </w:r>
    </w:p>
    <w:p w14:paraId="59FD4AAE" w14:textId="79562AD9" w:rsidR="00B153F9" w:rsidRPr="008B7FA8" w:rsidRDefault="00B153F9"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push [ebp+s]</w:t>
      </w:r>
      <w:r w:rsidR="00810713" w:rsidRPr="008B7FA8">
        <w:rPr>
          <w:rFonts w:ascii="Times New Roman" w:hAnsi="Times New Roman" w:cs="Times New Roman"/>
          <w:color w:val="09280E"/>
        </w:rPr>
        <w:tab/>
        <w:t>;this is variable used by sub_100052A2 ().</w:t>
      </w:r>
    </w:p>
    <w:p w14:paraId="7A478738" w14:textId="251B73E5" w:rsidR="00B153F9" w:rsidRPr="008B7FA8" w:rsidRDefault="00B153F9"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call sub_100052A2</w:t>
      </w:r>
    </w:p>
    <w:p w14:paraId="4AD22E17" w14:textId="77777777" w:rsidR="00B153F9" w:rsidRPr="008B7FA8" w:rsidRDefault="00B153F9" w:rsidP="00BB1AD2">
      <w:pPr>
        <w:widowControl w:val="0"/>
        <w:autoSpaceDE w:val="0"/>
        <w:autoSpaceDN w:val="0"/>
        <w:adjustRightInd w:val="0"/>
        <w:spacing w:line="360" w:lineRule="auto"/>
        <w:rPr>
          <w:rFonts w:ascii="Times New Roman" w:hAnsi="Times New Roman" w:cs="Times New Roman"/>
          <w:color w:val="09280E"/>
        </w:rPr>
      </w:pPr>
    </w:p>
    <w:p w14:paraId="51C5C1FB" w14:textId="0AD3C926" w:rsidR="00094AAF" w:rsidRPr="008B7FA8" w:rsidRDefault="00250274"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 xml:space="preserve">Now, we should navigate to the function sub_100052A2(). We noticed that it is a subroutine of sub_1000FF58. </w:t>
      </w:r>
      <w:r w:rsidR="00C7286E" w:rsidRPr="008B7FA8">
        <w:rPr>
          <w:rFonts w:ascii="Times New Roman" w:hAnsi="Times New Roman" w:cs="Times New Roman"/>
          <w:color w:val="09280E"/>
        </w:rPr>
        <w:t xml:space="preserve">In the function sub_100052A2(), the malware will </w:t>
      </w:r>
      <w:r w:rsidR="00C2561B" w:rsidRPr="008B7FA8">
        <w:rPr>
          <w:rFonts w:ascii="Times New Roman" w:hAnsi="Times New Roman" w:cs="Times New Roman"/>
          <w:color w:val="09280E"/>
        </w:rPr>
        <w:t>get the information of registry value.</w:t>
      </w:r>
    </w:p>
    <w:p w14:paraId="6B1E774E" w14:textId="00D3826A" w:rsidR="00C2561B" w:rsidRPr="008B7FA8" w:rsidRDefault="00C2561B"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SOFTWARE\Microsoft\Windows\\CurrentVersion</w:t>
      </w:r>
    </w:p>
    <w:p w14:paraId="79D87A29" w14:textId="7EFFB9BB" w:rsidR="00C2561B" w:rsidRPr="008B7FA8" w:rsidRDefault="00C2561B"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WorkTime</w:t>
      </w:r>
    </w:p>
    <w:p w14:paraId="4D3ED860" w14:textId="1AB30E99" w:rsidR="00C2561B" w:rsidRPr="008B7FA8" w:rsidRDefault="00C2561B"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Robot_WorkTime.</w:t>
      </w:r>
    </w:p>
    <w:p w14:paraId="338544F4" w14:textId="1D7C18CA" w:rsidR="00C2561B" w:rsidRPr="008B7FA8" w:rsidRDefault="00C2561B"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 xml:space="preserve">The function will return the three information as return value to sub_1000FF58(). Now we have to go back to 0x1000FF58 again. </w:t>
      </w:r>
    </w:p>
    <w:p w14:paraId="158153E4" w14:textId="30851F7D" w:rsidR="00C2561B" w:rsidRPr="008B7FA8" w:rsidRDefault="00C2561B"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 xml:space="preserve">There are a lot of functions related to socket and system and malicious conversation at question 8. Such as GetTickCount() and GetCurrentDirectoryA(). Under GetTickCount(), we also can find closesocket(). Thus, I assume the function sub_1000FF68 will also start a shell. And it will display the value of work time, robot work time and windows current </w:t>
      </w:r>
      <w:r w:rsidR="00805880" w:rsidRPr="008B7FA8">
        <w:rPr>
          <w:rFonts w:ascii="Times New Roman" w:hAnsi="Times New Roman" w:cs="Times New Roman"/>
          <w:color w:val="09280E"/>
        </w:rPr>
        <w:t xml:space="preserve">version at the shell window, which aims to create or fake the system. </w:t>
      </w:r>
    </w:p>
    <w:p w14:paraId="09415AE9" w14:textId="77777777" w:rsidR="00250274" w:rsidRPr="008B7FA8" w:rsidRDefault="00250274" w:rsidP="00BB1AD2">
      <w:pPr>
        <w:widowControl w:val="0"/>
        <w:autoSpaceDE w:val="0"/>
        <w:autoSpaceDN w:val="0"/>
        <w:adjustRightInd w:val="0"/>
        <w:spacing w:line="360" w:lineRule="auto"/>
        <w:rPr>
          <w:rFonts w:ascii="Times New Roman" w:hAnsi="Times New Roman" w:cs="Times New Roman"/>
          <w:color w:val="09280E"/>
        </w:rPr>
      </w:pPr>
    </w:p>
    <w:p w14:paraId="381C0D93" w14:textId="77777777" w:rsidR="00684329" w:rsidRPr="008B7FA8" w:rsidRDefault="00684329" w:rsidP="00BB1AD2">
      <w:pPr>
        <w:spacing w:line="360" w:lineRule="auto"/>
        <w:rPr>
          <w:rFonts w:ascii="Times New Roman" w:hAnsi="Times New Roman" w:cs="Times New Roman"/>
          <w:b/>
          <w:color w:val="09280E"/>
        </w:rPr>
      </w:pPr>
      <w:r w:rsidRPr="008B7FA8">
        <w:rPr>
          <w:rFonts w:ascii="Times New Roman" w:hAnsi="Times New Roman" w:cs="Times New Roman"/>
          <w:b/>
          <w:color w:val="09280E"/>
        </w:rPr>
        <w:t>11. What does the export PSLIST do?</w:t>
      </w:r>
    </w:p>
    <w:p w14:paraId="11317ABF" w14:textId="77777777" w:rsidR="004D4A49" w:rsidRPr="008B7FA8" w:rsidRDefault="009E37F1" w:rsidP="00BB1AD2">
      <w:pPr>
        <w:spacing w:line="360" w:lineRule="auto"/>
        <w:rPr>
          <w:rFonts w:ascii="Times New Roman" w:hAnsi="Times New Roman" w:cs="Times New Roman"/>
          <w:color w:val="09280E"/>
        </w:rPr>
      </w:pPr>
      <w:r w:rsidRPr="008B7FA8">
        <w:rPr>
          <w:rFonts w:ascii="Times New Roman" w:hAnsi="Times New Roman" w:cs="Times New Roman"/>
          <w:color w:val="09280E"/>
        </w:rPr>
        <w:t xml:space="preserve">It seems like the function sub_100036C3 at PSLIST wants to get the current OS version information and return the current version. </w:t>
      </w:r>
    </w:p>
    <w:p w14:paraId="66DFD7FE" w14:textId="323EAF21" w:rsidR="001A1F9F" w:rsidRPr="008B7FA8" w:rsidRDefault="009E37F1" w:rsidP="00BB1AD2">
      <w:pPr>
        <w:spacing w:line="360" w:lineRule="auto"/>
        <w:rPr>
          <w:rFonts w:ascii="Times New Roman" w:hAnsi="Times New Roman" w:cs="Times New Roman"/>
          <w:color w:val="09280E"/>
        </w:rPr>
      </w:pPr>
      <w:r w:rsidRPr="008B7FA8">
        <w:rPr>
          <w:rFonts w:ascii="Times New Roman" w:hAnsi="Times New Roman" w:cs="Times New Roman"/>
          <w:color w:val="09280E"/>
        </w:rPr>
        <w:t xml:space="preserve">Then, comparing the current version with the version needed by the malware. If the two versions are same, the function sub_10006518() will be executed. In this function, we see </w:t>
      </w:r>
      <w:r w:rsidR="00923D4A" w:rsidRPr="008B7FA8">
        <w:rPr>
          <w:rFonts w:ascii="Times New Roman" w:hAnsi="Times New Roman" w:cs="Times New Roman"/>
          <w:color w:val="09280E"/>
        </w:rPr>
        <w:t xml:space="preserve">the function CreateToolhelp32SnapShot() with the processID. </w:t>
      </w:r>
      <w:r w:rsidR="0026246F" w:rsidRPr="008B7FA8">
        <w:rPr>
          <w:rFonts w:ascii="Times New Roman" w:hAnsi="Times New Roman" w:cs="Times New Roman"/>
          <w:color w:val="09280E"/>
        </w:rPr>
        <w:t>When the function succeeds, it returns an open handle to the specified snapshot. In other words, this function takes a snapshot of the processes, heaps, modules, a</w:t>
      </w:r>
      <w:r w:rsidR="00F52DE7" w:rsidRPr="008B7FA8">
        <w:rPr>
          <w:rFonts w:ascii="Times New Roman" w:hAnsi="Times New Roman" w:cs="Times New Roman"/>
          <w:color w:val="09280E"/>
        </w:rPr>
        <w:t>nd threads used by the process</w:t>
      </w:r>
      <w:r w:rsidR="0026246F" w:rsidRPr="008B7FA8">
        <w:rPr>
          <w:rFonts w:ascii="Times New Roman" w:hAnsi="Times New Roman" w:cs="Times New Roman"/>
          <w:color w:val="09280E"/>
        </w:rPr>
        <w:t>.</w:t>
      </w:r>
    </w:p>
    <w:p w14:paraId="32087139" w14:textId="1E161D94" w:rsidR="00F52DE7" w:rsidRPr="008B7FA8" w:rsidRDefault="00F52DE7" w:rsidP="00BB1AD2">
      <w:pPr>
        <w:spacing w:line="360" w:lineRule="auto"/>
        <w:rPr>
          <w:rFonts w:ascii="Times New Roman" w:hAnsi="Times New Roman" w:cs="Times New Roman"/>
          <w:color w:val="09280E"/>
        </w:rPr>
      </w:pPr>
      <w:r w:rsidRPr="008B7FA8">
        <w:rPr>
          <w:rFonts w:ascii="Times New Roman" w:hAnsi="Times New Roman" w:cs="Times New Roman"/>
          <w:color w:val="09280E"/>
        </w:rPr>
        <w:t xml:space="preserve">Now the malware gets all the information of the process. </w:t>
      </w:r>
    </w:p>
    <w:p w14:paraId="1634D756" w14:textId="6E925AFE" w:rsidR="00F52DE7" w:rsidRPr="008B7FA8" w:rsidRDefault="00F52DE7" w:rsidP="00BB1AD2">
      <w:pPr>
        <w:spacing w:line="360" w:lineRule="auto"/>
        <w:rPr>
          <w:rFonts w:ascii="Times New Roman" w:hAnsi="Times New Roman" w:cs="Times New Roman"/>
          <w:color w:val="09280E"/>
        </w:rPr>
      </w:pPr>
      <w:r w:rsidRPr="008B7FA8">
        <w:rPr>
          <w:rFonts w:ascii="Times New Roman" w:hAnsi="Times New Roman" w:cs="Times New Roman"/>
          <w:color w:val="09280E"/>
        </w:rPr>
        <w:t xml:space="preserve">After the function CreateToolhelp32SnapShot(), the malware called the function sub_1000620C, I assume the malware DLL file </w:t>
      </w:r>
      <w:r w:rsidR="00BD2EFC" w:rsidRPr="008B7FA8">
        <w:rPr>
          <w:rFonts w:ascii="Times New Roman" w:hAnsi="Times New Roman" w:cs="Times New Roman"/>
          <w:color w:val="09280E"/>
        </w:rPr>
        <w:t xml:space="preserve">took </w:t>
      </w:r>
      <w:r w:rsidRPr="008B7FA8">
        <w:rPr>
          <w:rFonts w:ascii="Times New Roman" w:hAnsi="Times New Roman" w:cs="Times New Roman"/>
          <w:color w:val="09280E"/>
        </w:rPr>
        <w:t xml:space="preserve">the process as the host exe to run. </w:t>
      </w:r>
    </w:p>
    <w:p w14:paraId="3FEE2D09" w14:textId="77777777" w:rsidR="00870D74" w:rsidRPr="008B7FA8" w:rsidRDefault="00870D74" w:rsidP="00BB1AD2">
      <w:pPr>
        <w:spacing w:line="360" w:lineRule="auto"/>
        <w:rPr>
          <w:rFonts w:ascii="Times New Roman" w:hAnsi="Times New Roman" w:cs="Times New Roman"/>
          <w:color w:val="09280E"/>
        </w:rPr>
      </w:pPr>
    </w:p>
    <w:p w14:paraId="2741A209" w14:textId="77777777" w:rsidR="00684329" w:rsidRPr="008B7FA8" w:rsidRDefault="00684329" w:rsidP="00BB1AD2">
      <w:pPr>
        <w:widowControl w:val="0"/>
        <w:autoSpaceDE w:val="0"/>
        <w:autoSpaceDN w:val="0"/>
        <w:adjustRightInd w:val="0"/>
        <w:spacing w:line="360" w:lineRule="auto"/>
        <w:rPr>
          <w:rFonts w:ascii="Times New Roman" w:hAnsi="Times New Roman" w:cs="Times New Roman"/>
          <w:b/>
          <w:color w:val="09280E"/>
        </w:rPr>
      </w:pPr>
      <w:r w:rsidRPr="008B7FA8">
        <w:rPr>
          <w:rFonts w:ascii="Times New Roman" w:hAnsi="Times New Roman" w:cs="Times New Roman"/>
          <w:b/>
          <w:color w:val="09280E"/>
        </w:rPr>
        <w:t>12. Use the graph mode to graph the cross-references from sub_10004E79</w:t>
      </w:r>
      <w:r w:rsidR="00F74E44" w:rsidRPr="008B7FA8">
        <w:rPr>
          <w:rFonts w:ascii="Times New Roman" w:hAnsi="Times New Roman" w:cs="Times New Roman"/>
          <w:b/>
          <w:color w:val="09280E"/>
        </w:rPr>
        <w:t xml:space="preserve"> .</w:t>
      </w:r>
      <w:r w:rsidRPr="008B7FA8">
        <w:rPr>
          <w:rFonts w:ascii="Times New Roman" w:hAnsi="Times New Roman" w:cs="Times New Roman"/>
          <w:b/>
          <w:color w:val="09280E"/>
        </w:rPr>
        <w:t>Which API functions could be called by entering this function? Based on</w:t>
      </w:r>
      <w:r w:rsidR="00F74E44" w:rsidRPr="008B7FA8">
        <w:rPr>
          <w:rFonts w:ascii="Times New Roman" w:hAnsi="Times New Roman" w:cs="Times New Roman"/>
          <w:b/>
          <w:color w:val="09280E"/>
        </w:rPr>
        <w:t xml:space="preserve"> </w:t>
      </w:r>
      <w:r w:rsidRPr="008B7FA8">
        <w:rPr>
          <w:rFonts w:ascii="Times New Roman" w:hAnsi="Times New Roman" w:cs="Times New Roman"/>
          <w:b/>
          <w:color w:val="09280E"/>
        </w:rPr>
        <w:t>the API functions alone, what could you rename this function?</w:t>
      </w:r>
    </w:p>
    <w:p w14:paraId="6B284FC4" w14:textId="46B454E6" w:rsidR="00A16EE7" w:rsidRPr="008B7FA8" w:rsidRDefault="00F45688"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noProof/>
          <w:color w:val="09280E"/>
        </w:rPr>
        <w:drawing>
          <wp:inline distT="0" distB="0" distL="0" distR="0" wp14:anchorId="34F90823" wp14:editId="5D0303BA">
            <wp:extent cx="4580467" cy="2116880"/>
            <wp:effectExtent l="0" t="0" r="0" b="0"/>
            <wp:docPr id="10" name="Picture 10" descr="Mac:Users:xiaoyizhou:Desktop:Screen Shot 2014-10-21 at 10.59.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xiaoyizhou:Desktop:Screen Shot 2014-10-21 at 10.59.44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0467" cy="2116880"/>
                    </a:xfrm>
                    <a:prstGeom prst="rect">
                      <a:avLst/>
                    </a:prstGeom>
                    <a:noFill/>
                    <a:ln>
                      <a:noFill/>
                    </a:ln>
                  </pic:spPr>
                </pic:pic>
              </a:graphicData>
            </a:graphic>
          </wp:inline>
        </w:drawing>
      </w:r>
    </w:p>
    <w:p w14:paraId="346E28C8" w14:textId="0CAA5045" w:rsidR="001A1F9F" w:rsidRPr="008B7FA8" w:rsidRDefault="00A97164"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sub_100004E79 has the function calls (in called order):</w:t>
      </w:r>
    </w:p>
    <w:p w14:paraId="1B04A1B4" w14:textId="1D796D7E" w:rsidR="00A97164" w:rsidRPr="008B7FA8" w:rsidRDefault="00A97164"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GetSystemDefaultLangID</w:t>
      </w:r>
      <w:r w:rsidR="008D6AF0" w:rsidRPr="008B7FA8">
        <w:rPr>
          <w:rFonts w:ascii="宋体" w:eastAsia="宋体" w:hAnsi="宋体" w:cs="宋体" w:hint="eastAsia"/>
          <w:color w:val="09280E"/>
          <w:lang w:eastAsia="zh-CN"/>
        </w:rPr>
        <w:t>()</w:t>
      </w:r>
    </w:p>
    <w:p w14:paraId="1BBC3A21" w14:textId="443D8ABF" w:rsidR="00A97164" w:rsidRPr="008B7FA8" w:rsidRDefault="00A97164"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sprintf</w:t>
      </w:r>
      <w:r w:rsidR="008D6AF0" w:rsidRPr="008B7FA8">
        <w:rPr>
          <w:rFonts w:ascii="宋体" w:eastAsia="宋体" w:hAnsi="宋体" w:cs="宋体" w:hint="eastAsia"/>
          <w:color w:val="09280E"/>
          <w:lang w:eastAsia="zh-CN"/>
        </w:rPr>
        <w:t>()</w:t>
      </w:r>
    </w:p>
    <w:p w14:paraId="6AE07639" w14:textId="0AB3E324" w:rsidR="00A97164" w:rsidRPr="008B7FA8" w:rsidRDefault="008D6AF0"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strlen()</w:t>
      </w:r>
    </w:p>
    <w:p w14:paraId="43C00E95" w14:textId="43D88768" w:rsidR="00970A26" w:rsidRPr="008B7FA8" w:rsidRDefault="00970A26"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I assume this function is collecting the system language information.</w:t>
      </w:r>
    </w:p>
    <w:p w14:paraId="33E87947" w14:textId="6CF9087A" w:rsidR="008D6AF0" w:rsidRPr="008B7FA8" w:rsidRDefault="008D6AF0"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Inside of the sub_100004E79, there is a function called sub_100038EE that has the API calls as following:</w:t>
      </w:r>
    </w:p>
    <w:p w14:paraId="28C73312" w14:textId="3161400C" w:rsidR="008D6AF0" w:rsidRPr="008B7FA8" w:rsidRDefault="008D6AF0"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malloc()</w:t>
      </w:r>
    </w:p>
    <w:p w14:paraId="7AE2D017" w14:textId="538F06A6" w:rsidR="008D6AF0" w:rsidRPr="008B7FA8" w:rsidRDefault="008D6AF0"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send()</w:t>
      </w:r>
    </w:p>
    <w:p w14:paraId="30FEFF60" w14:textId="3FDDC79D" w:rsidR="008D6AF0" w:rsidRPr="008B7FA8" w:rsidRDefault="008D6AF0"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free()</w:t>
      </w:r>
    </w:p>
    <w:p w14:paraId="7CFF1207" w14:textId="4082415D" w:rsidR="008D6AF0" w:rsidRPr="008B7FA8" w:rsidRDefault="00970A26"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Since the parameter in sub_100038EE is (socket s, int, int), I assume this function will send the system language information gained by the former function call</w:t>
      </w:r>
      <w:r w:rsidR="00810E24" w:rsidRPr="008B7FA8">
        <w:rPr>
          <w:rFonts w:ascii="宋体" w:eastAsia="宋体" w:hAnsi="宋体" w:cs="宋体" w:hint="eastAsia"/>
          <w:color w:val="09280E"/>
          <w:lang w:eastAsia="zh-CN"/>
        </w:rPr>
        <w:t xml:space="preserve"> to a remote</w:t>
      </w:r>
      <w:r w:rsidR="002F0D13" w:rsidRPr="008B7FA8">
        <w:rPr>
          <w:rFonts w:ascii="宋体" w:eastAsia="宋体" w:hAnsi="宋体" w:cs="宋体" w:hint="eastAsia"/>
          <w:color w:val="09280E"/>
          <w:lang w:eastAsia="zh-CN"/>
        </w:rPr>
        <w:t xml:space="preserve"> shell, or just send it to the network.</w:t>
      </w:r>
      <w:r w:rsidR="00810E24" w:rsidRPr="008B7FA8">
        <w:rPr>
          <w:rFonts w:ascii="宋体" w:eastAsia="宋体" w:hAnsi="宋体" w:cs="宋体" w:hint="eastAsia"/>
          <w:color w:val="09280E"/>
          <w:lang w:eastAsia="zh-CN"/>
        </w:rPr>
        <w:t xml:space="preserve"> </w:t>
      </w:r>
    </w:p>
    <w:p w14:paraId="7B66548E" w14:textId="556154D6" w:rsidR="00810E24" w:rsidRPr="008B7FA8" w:rsidRDefault="00810E24"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By right click sub_10004E79, we can rename it like SystemLanguageInfo.</w:t>
      </w:r>
    </w:p>
    <w:p w14:paraId="4C5CAFC9" w14:textId="77777777" w:rsidR="00302800" w:rsidRPr="008B7FA8" w:rsidRDefault="00302800" w:rsidP="00BB1AD2">
      <w:pPr>
        <w:widowControl w:val="0"/>
        <w:autoSpaceDE w:val="0"/>
        <w:autoSpaceDN w:val="0"/>
        <w:adjustRightInd w:val="0"/>
        <w:spacing w:line="360" w:lineRule="auto"/>
        <w:rPr>
          <w:rFonts w:ascii="Times New Roman" w:hAnsi="Times New Roman" w:cs="Times New Roman"/>
          <w:color w:val="09280E"/>
        </w:rPr>
      </w:pPr>
    </w:p>
    <w:p w14:paraId="1BF200BF" w14:textId="6341F443" w:rsidR="00684329" w:rsidRPr="008B7FA8" w:rsidRDefault="00684329" w:rsidP="00BB1AD2">
      <w:pPr>
        <w:widowControl w:val="0"/>
        <w:autoSpaceDE w:val="0"/>
        <w:autoSpaceDN w:val="0"/>
        <w:adjustRightInd w:val="0"/>
        <w:spacing w:line="360" w:lineRule="auto"/>
        <w:rPr>
          <w:rFonts w:ascii="Times New Roman" w:hAnsi="Times New Roman" w:cs="Times New Roman"/>
          <w:b/>
          <w:color w:val="09280E"/>
        </w:rPr>
      </w:pPr>
      <w:r w:rsidRPr="008B7FA8">
        <w:rPr>
          <w:rFonts w:ascii="Times New Roman" w:hAnsi="Times New Roman" w:cs="Times New Roman"/>
          <w:b/>
          <w:color w:val="09280E"/>
        </w:rPr>
        <w:t xml:space="preserve">13. How many Windows API functions does </w:t>
      </w:r>
      <w:r w:rsidR="00060732" w:rsidRPr="008B7FA8">
        <w:rPr>
          <w:rFonts w:ascii="Times New Roman" w:hAnsi="Times New Roman" w:cs="Times New Roman"/>
          <w:b/>
          <w:color w:val="09280E"/>
        </w:rPr>
        <w:t>DllMain call</w:t>
      </w:r>
      <w:r w:rsidR="00F74E44" w:rsidRPr="008B7FA8">
        <w:rPr>
          <w:rFonts w:ascii="Times New Roman" w:hAnsi="Times New Roman" w:cs="Times New Roman"/>
          <w:b/>
          <w:color w:val="09280E"/>
        </w:rPr>
        <w:t xml:space="preserve"> directly? How many </w:t>
      </w:r>
      <w:r w:rsidRPr="008B7FA8">
        <w:rPr>
          <w:rFonts w:ascii="Times New Roman" w:hAnsi="Times New Roman" w:cs="Times New Roman"/>
          <w:b/>
          <w:color w:val="09280E"/>
        </w:rPr>
        <w:t>at a depth of 2?</w:t>
      </w:r>
    </w:p>
    <w:p w14:paraId="3C8F48DE" w14:textId="52F8EFE2" w:rsidR="00A313D6" w:rsidRDefault="00A313D6" w:rsidP="00BB1AD2">
      <w:pPr>
        <w:widowControl w:val="0"/>
        <w:autoSpaceDE w:val="0"/>
        <w:autoSpaceDN w:val="0"/>
        <w:adjustRightInd w:val="0"/>
        <w:spacing w:line="360" w:lineRule="auto"/>
        <w:rPr>
          <w:rFonts w:ascii="宋体" w:eastAsia="宋体" w:hAnsi="宋体" w:cs="宋体"/>
          <w:color w:val="09280E"/>
          <w:lang w:eastAsia="zh-CN"/>
        </w:rPr>
      </w:pPr>
      <w:r>
        <w:rPr>
          <w:rFonts w:ascii="宋体" w:eastAsia="宋体" w:hAnsi="宋体" w:cs="宋体" w:hint="eastAsia"/>
          <w:color w:val="09280E"/>
          <w:lang w:eastAsia="zh-CN"/>
        </w:rPr>
        <w:t>Depth of 2 means a function has one more function call inside of it.</w:t>
      </w:r>
      <w:r w:rsidR="00736F2E">
        <w:rPr>
          <w:rFonts w:ascii="宋体" w:eastAsia="宋体" w:hAnsi="宋体" w:cs="宋体" w:hint="eastAsia"/>
          <w:color w:val="09280E"/>
          <w:lang w:eastAsia="zh-CN"/>
        </w:rPr>
        <w:t xml:space="preserve"> Navigate to the location by pressing G. </w:t>
      </w:r>
      <w:r w:rsidR="00E90466">
        <w:rPr>
          <w:rFonts w:ascii="宋体" w:eastAsia="宋体" w:hAnsi="宋体" w:cs="宋体" w:hint="eastAsia"/>
          <w:color w:val="09280E"/>
          <w:lang w:eastAsia="zh-CN"/>
        </w:rPr>
        <w:t>Using graphic version is easier to answer this question.</w:t>
      </w:r>
    </w:p>
    <w:p w14:paraId="784D918B" w14:textId="65848C45" w:rsidR="00C379FF" w:rsidRPr="008B7FA8" w:rsidRDefault="00C379FF"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Directly called function as following:</w:t>
      </w:r>
    </w:p>
    <w:p w14:paraId="290611DA" w14:textId="3A456984" w:rsidR="00C379FF" w:rsidRPr="008B7FA8" w:rsidRDefault="00C379FF"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strlen()</w:t>
      </w:r>
    </w:p>
    <w:p w14:paraId="13EDB676" w14:textId="0B75695E" w:rsidR="00C379FF" w:rsidRPr="008B7FA8" w:rsidRDefault="00C379FF"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strnicmp()</w:t>
      </w:r>
    </w:p>
    <w:p w14:paraId="3257E0FD" w14:textId="59F0DFE5" w:rsidR="00C379FF" w:rsidRPr="008B7FA8" w:rsidRDefault="00C379FF"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Createthread()</w:t>
      </w:r>
    </w:p>
    <w:p w14:paraId="08CA420A" w14:textId="374607E5" w:rsidR="00C379FF" w:rsidRDefault="00C379FF"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strncpy()</w:t>
      </w:r>
    </w:p>
    <w:p w14:paraId="7998BFB0" w14:textId="7F7765C2" w:rsidR="00232ED9" w:rsidRPr="008B7FA8" w:rsidRDefault="00232ED9" w:rsidP="00BB1AD2">
      <w:pPr>
        <w:widowControl w:val="0"/>
        <w:autoSpaceDE w:val="0"/>
        <w:autoSpaceDN w:val="0"/>
        <w:adjustRightInd w:val="0"/>
        <w:spacing w:line="360" w:lineRule="auto"/>
        <w:rPr>
          <w:rFonts w:ascii="宋体" w:eastAsia="宋体" w:hAnsi="宋体" w:cs="宋体"/>
          <w:color w:val="09280E"/>
          <w:lang w:eastAsia="zh-CN"/>
        </w:rPr>
      </w:pPr>
      <w:r>
        <w:rPr>
          <w:rFonts w:ascii="宋体" w:eastAsia="宋体" w:hAnsi="宋体" w:cs="宋体"/>
          <w:noProof/>
          <w:color w:val="09280E"/>
        </w:rPr>
        <w:drawing>
          <wp:inline distT="0" distB="0" distL="0" distR="0" wp14:anchorId="0FEA29E5" wp14:editId="56ADD41E">
            <wp:extent cx="3377046" cy="2751667"/>
            <wp:effectExtent l="0" t="0" r="1270" b="0"/>
            <wp:docPr id="21" name="Picture 21" descr="Mac:Users:xiaoyizhou:Desktop:Screen Shot 2014-10-22 at 10.37.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Users:xiaoyizhou:Desktop:Screen Shot 2014-10-22 at 10.37.16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7046" cy="2751667"/>
                    </a:xfrm>
                    <a:prstGeom prst="rect">
                      <a:avLst/>
                    </a:prstGeom>
                    <a:noFill/>
                    <a:ln>
                      <a:noFill/>
                    </a:ln>
                  </pic:spPr>
                </pic:pic>
              </a:graphicData>
            </a:graphic>
          </wp:inline>
        </w:drawing>
      </w:r>
    </w:p>
    <w:p w14:paraId="14A9BAC1" w14:textId="55DC32D0" w:rsidR="00C379FF" w:rsidRPr="008B7FA8" w:rsidRDefault="00136DB3"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 xml:space="preserve">Inside the DllMain(), </w:t>
      </w:r>
      <w:r w:rsidR="00584F90" w:rsidRPr="008B7FA8">
        <w:rPr>
          <w:rFonts w:ascii="宋体" w:eastAsia="宋体" w:hAnsi="宋体" w:cs="宋体" w:hint="eastAsia"/>
          <w:color w:val="09280E"/>
          <w:lang w:eastAsia="zh-CN"/>
        </w:rPr>
        <w:t xml:space="preserve">the functions such as </w:t>
      </w:r>
      <w:r w:rsidRPr="008B7FA8">
        <w:rPr>
          <w:rFonts w:ascii="宋体" w:eastAsia="宋体" w:hAnsi="宋体" w:cs="宋体" w:hint="eastAsia"/>
          <w:color w:val="09280E"/>
          <w:lang w:eastAsia="zh-CN"/>
        </w:rPr>
        <w:t xml:space="preserve">strlen(), </w:t>
      </w:r>
      <w:r w:rsidR="00584F90" w:rsidRPr="008B7FA8">
        <w:rPr>
          <w:rFonts w:ascii="宋体" w:eastAsia="宋体" w:hAnsi="宋体" w:cs="宋体" w:hint="eastAsia"/>
          <w:color w:val="09280E"/>
          <w:lang w:eastAsia="zh-CN"/>
        </w:rPr>
        <w:t>sub_10001074, sub_10001365, sub_10001656 has more than 1 depth.</w:t>
      </w:r>
    </w:p>
    <w:p w14:paraId="1ECF7050" w14:textId="6025789F" w:rsidR="00136DB3" w:rsidRPr="008B7FA8" w:rsidRDefault="00CF2DF0"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 xml:space="preserve">strlen() contains </w:t>
      </w:r>
      <w:r w:rsidR="00136DB3" w:rsidRPr="008B7FA8">
        <w:rPr>
          <w:rFonts w:ascii="宋体" w:eastAsia="宋体" w:hAnsi="宋体" w:cs="宋体" w:hint="eastAsia"/>
          <w:color w:val="09280E"/>
          <w:lang w:eastAsia="zh-CN"/>
        </w:rPr>
        <w:t>imp_strlen()</w:t>
      </w:r>
      <w:r w:rsidRPr="008B7FA8">
        <w:rPr>
          <w:rFonts w:ascii="宋体" w:eastAsia="宋体" w:hAnsi="宋体" w:cs="宋体" w:hint="eastAsia"/>
          <w:color w:val="09280E"/>
          <w:lang w:eastAsia="zh-CN"/>
        </w:rPr>
        <w:t>.</w:t>
      </w:r>
    </w:p>
    <w:p w14:paraId="18915F87" w14:textId="2F8D714F" w:rsidR="00CF2DF0" w:rsidRPr="008B7FA8" w:rsidRDefault="00CF2DF0"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sub_10001074 contains strchr(), inet_addr(), gethostbyname(), memcpy(), strcpy(), atoi(), and sleep().</w:t>
      </w:r>
    </w:p>
    <w:p w14:paraId="6040A4BC" w14:textId="22D6C9DC" w:rsidR="00CF2DF0" w:rsidRPr="008B7FA8" w:rsidRDefault="00CF2DF0"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sub_10001365 contains almost the same API function calls.</w:t>
      </w:r>
    </w:p>
    <w:p w14:paraId="250ACA66" w14:textId="2FECC0FE" w:rsidR="00CF2DF0" w:rsidRPr="008B7FA8" w:rsidRDefault="00CF2DF0"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color w:val="09280E"/>
          <w:lang w:eastAsia="zh-CN"/>
        </w:rPr>
        <w:t xml:space="preserve">sub_10001656 contains sleep(), WSAStartup(), GetProcAddress(), closesocket(), socket(), imp_printf(), WSAGetLastError(), memcmp(), ntohs(), connect(), memset(), send(), recv(), select(), createthread(), closehandle(), and exitthread(). </w:t>
      </w:r>
    </w:p>
    <w:p w14:paraId="035FAC11" w14:textId="50AB1450" w:rsidR="00136DB3" w:rsidRPr="008B7FA8" w:rsidRDefault="008957C5" w:rsidP="00BB1AD2">
      <w:pPr>
        <w:widowControl w:val="0"/>
        <w:autoSpaceDE w:val="0"/>
        <w:autoSpaceDN w:val="0"/>
        <w:adjustRightInd w:val="0"/>
        <w:spacing w:line="360" w:lineRule="auto"/>
        <w:rPr>
          <w:rFonts w:ascii="宋体" w:eastAsia="宋体" w:hAnsi="宋体" w:cs="宋体"/>
          <w:color w:val="09280E"/>
          <w:lang w:eastAsia="zh-CN"/>
        </w:rPr>
      </w:pPr>
      <w:r>
        <w:rPr>
          <w:rFonts w:ascii="宋体" w:eastAsia="宋体" w:hAnsi="宋体" w:cs="宋体"/>
          <w:noProof/>
          <w:color w:val="09280E"/>
        </w:rPr>
        <w:drawing>
          <wp:inline distT="0" distB="0" distL="0" distR="0" wp14:anchorId="53FBCFA7" wp14:editId="3FA8B3C2">
            <wp:extent cx="4147820" cy="2192867"/>
            <wp:effectExtent l="0" t="0" r="0" b="0"/>
            <wp:docPr id="22" name="Picture 22" descr="Mac:Users:xiaoyizhou:Desktop:Screen Shot 2014-10-22 at 10.38.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Users:xiaoyizhou:Desktop:Screen Shot 2014-10-22 at 10.38.04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7820" cy="2192867"/>
                    </a:xfrm>
                    <a:prstGeom prst="rect">
                      <a:avLst/>
                    </a:prstGeom>
                    <a:noFill/>
                    <a:ln>
                      <a:noFill/>
                    </a:ln>
                  </pic:spPr>
                </pic:pic>
              </a:graphicData>
            </a:graphic>
          </wp:inline>
        </w:drawing>
      </w:r>
    </w:p>
    <w:p w14:paraId="2C062E0A" w14:textId="77777777" w:rsidR="008435DA" w:rsidRPr="008B7FA8" w:rsidRDefault="008435DA" w:rsidP="00BB1AD2">
      <w:pPr>
        <w:widowControl w:val="0"/>
        <w:autoSpaceDE w:val="0"/>
        <w:autoSpaceDN w:val="0"/>
        <w:adjustRightInd w:val="0"/>
        <w:spacing w:line="360" w:lineRule="auto"/>
        <w:rPr>
          <w:rFonts w:ascii="Times New Roman" w:hAnsi="Times New Roman" w:cs="Times New Roman"/>
          <w:color w:val="09280E"/>
        </w:rPr>
      </w:pPr>
    </w:p>
    <w:p w14:paraId="2E13722F" w14:textId="051E1DB0" w:rsidR="00684329" w:rsidRPr="008B7FA8" w:rsidRDefault="00684329" w:rsidP="00BB1AD2">
      <w:pPr>
        <w:widowControl w:val="0"/>
        <w:autoSpaceDE w:val="0"/>
        <w:autoSpaceDN w:val="0"/>
        <w:adjustRightInd w:val="0"/>
        <w:spacing w:line="360" w:lineRule="auto"/>
        <w:rPr>
          <w:rFonts w:ascii="Times New Roman" w:hAnsi="Times New Roman" w:cs="Times New Roman"/>
          <w:b/>
          <w:color w:val="09280E"/>
        </w:rPr>
      </w:pPr>
      <w:r w:rsidRPr="008B7FA8">
        <w:rPr>
          <w:rFonts w:ascii="Times New Roman" w:hAnsi="Times New Roman" w:cs="Times New Roman"/>
          <w:b/>
          <w:color w:val="09280E"/>
        </w:rPr>
        <w:t>14. At 0x10001358, there is a call to Sleep  (an API function that takes one</w:t>
      </w:r>
      <w:r w:rsidR="00F74E44" w:rsidRPr="008B7FA8">
        <w:rPr>
          <w:rFonts w:ascii="Times New Roman" w:hAnsi="Times New Roman" w:cs="Times New Roman"/>
          <w:b/>
          <w:color w:val="09280E"/>
        </w:rPr>
        <w:t xml:space="preserve"> </w:t>
      </w:r>
      <w:r w:rsidRPr="008B7FA8">
        <w:rPr>
          <w:rFonts w:ascii="Times New Roman" w:hAnsi="Times New Roman" w:cs="Times New Roman"/>
          <w:b/>
          <w:color w:val="09280E"/>
        </w:rPr>
        <w:t>parameter containing the number of milliseconds to sleep). Looking</w:t>
      </w:r>
      <w:r w:rsidR="00F74E44" w:rsidRPr="008B7FA8">
        <w:rPr>
          <w:rFonts w:ascii="Times New Roman" w:hAnsi="Times New Roman" w:cs="Times New Roman"/>
          <w:b/>
          <w:color w:val="09280E"/>
        </w:rPr>
        <w:t xml:space="preserve"> </w:t>
      </w:r>
      <w:r w:rsidRPr="008B7FA8">
        <w:rPr>
          <w:rFonts w:ascii="Times New Roman" w:hAnsi="Times New Roman" w:cs="Times New Roman"/>
          <w:b/>
          <w:color w:val="09280E"/>
        </w:rPr>
        <w:t>backward through the code, how long will the program sleep if this code</w:t>
      </w:r>
      <w:r w:rsidR="00F74E44" w:rsidRPr="008B7FA8">
        <w:rPr>
          <w:rFonts w:ascii="Times New Roman" w:hAnsi="Times New Roman" w:cs="Times New Roman"/>
          <w:b/>
          <w:color w:val="09280E"/>
        </w:rPr>
        <w:t xml:space="preserve"> </w:t>
      </w:r>
      <w:r w:rsidRPr="008B7FA8">
        <w:rPr>
          <w:rFonts w:ascii="Times New Roman" w:hAnsi="Times New Roman" w:cs="Times New Roman"/>
          <w:b/>
          <w:color w:val="09280E"/>
        </w:rPr>
        <w:t>executes?</w:t>
      </w:r>
    </w:p>
    <w:p w14:paraId="5C2760BE" w14:textId="0B3F4A61" w:rsidR="00D770EC" w:rsidRDefault="0095323A" w:rsidP="00BB1AD2">
      <w:pPr>
        <w:widowControl w:val="0"/>
        <w:autoSpaceDE w:val="0"/>
        <w:autoSpaceDN w:val="0"/>
        <w:adjustRightInd w:val="0"/>
        <w:spacing w:line="360" w:lineRule="auto"/>
        <w:rPr>
          <w:rFonts w:ascii="Times New Roman" w:hAnsi="Times New Roman" w:cs="Times New Roman"/>
          <w:color w:val="09280E"/>
        </w:rPr>
      </w:pPr>
      <w:r>
        <w:rPr>
          <w:rFonts w:ascii="Times New Roman" w:hAnsi="Times New Roman" w:cs="Times New Roman"/>
          <w:noProof/>
          <w:color w:val="09280E"/>
        </w:rPr>
        <w:drawing>
          <wp:inline distT="0" distB="0" distL="0" distR="0" wp14:anchorId="093F8D6F" wp14:editId="6488AA97">
            <wp:extent cx="2624667" cy="1417924"/>
            <wp:effectExtent l="0" t="0" r="0" b="5080"/>
            <wp:docPr id="18" name="Picture 18" descr="Mac:Users:xiaoyizhou:Desktop:Screen Shot 2014-10-22 at 10.32.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Users:xiaoyizhou:Desktop:Screen Shot 2014-10-22 at 10.32.22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4667" cy="1417924"/>
                    </a:xfrm>
                    <a:prstGeom prst="rect">
                      <a:avLst/>
                    </a:prstGeom>
                    <a:noFill/>
                    <a:ln>
                      <a:noFill/>
                    </a:ln>
                  </pic:spPr>
                </pic:pic>
              </a:graphicData>
            </a:graphic>
          </wp:inline>
        </w:drawing>
      </w:r>
    </w:p>
    <w:p w14:paraId="16152396" w14:textId="39E8589B" w:rsidR="0095323A" w:rsidRDefault="0095323A" w:rsidP="00BB1AD2">
      <w:pPr>
        <w:widowControl w:val="0"/>
        <w:autoSpaceDE w:val="0"/>
        <w:autoSpaceDN w:val="0"/>
        <w:adjustRightInd w:val="0"/>
        <w:spacing w:line="360" w:lineRule="auto"/>
        <w:rPr>
          <w:rFonts w:ascii="Times New Roman" w:hAnsi="Times New Roman" w:cs="Times New Roman"/>
          <w:color w:val="09280E"/>
        </w:rPr>
      </w:pPr>
      <w:r>
        <w:rPr>
          <w:rFonts w:ascii="Times New Roman" w:hAnsi="Times New Roman" w:cs="Times New Roman"/>
          <w:noProof/>
          <w:color w:val="09280E"/>
        </w:rPr>
        <w:drawing>
          <wp:inline distT="0" distB="0" distL="0" distR="0" wp14:anchorId="7E73DF02" wp14:editId="3A434AD3">
            <wp:extent cx="4072467" cy="450806"/>
            <wp:effectExtent l="0" t="0" r="0" b="6985"/>
            <wp:docPr id="20" name="Picture 20" descr="Mac:Users:xiaoyizhou:Desktop:Screen Shot 2014-10-22 at 10.32.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Users:xiaoyizhou:Desktop:Screen Shot 2014-10-22 at 10.32.31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2467" cy="450806"/>
                    </a:xfrm>
                    <a:prstGeom prst="rect">
                      <a:avLst/>
                    </a:prstGeom>
                    <a:noFill/>
                    <a:ln>
                      <a:noFill/>
                    </a:ln>
                  </pic:spPr>
                </pic:pic>
              </a:graphicData>
            </a:graphic>
          </wp:inline>
        </w:drawing>
      </w:r>
    </w:p>
    <w:p w14:paraId="47886E8C" w14:textId="476D5478" w:rsidR="00CA1F10" w:rsidRPr="008B7FA8" w:rsidRDefault="00CA1F10"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 xml:space="preserve">Look backward through the code. </w:t>
      </w:r>
    </w:p>
    <w:p w14:paraId="484E62A6" w14:textId="01FA55D1" w:rsidR="00CA1F10" w:rsidRPr="008B7FA8" w:rsidRDefault="00CA1F10"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 xml:space="preserve">mov eax, off_10019020  ;    </w:t>
      </w:r>
      <w:r w:rsidR="00D12668" w:rsidRPr="008B7FA8">
        <w:rPr>
          <w:rFonts w:ascii="Times New Roman" w:hAnsi="Times New Roman" w:cs="Times New Roman"/>
          <w:color w:val="09280E"/>
        </w:rPr>
        <w:t>eax here is a pointer.</w:t>
      </w:r>
      <w:r w:rsidRPr="008B7FA8">
        <w:rPr>
          <w:rFonts w:ascii="Times New Roman" w:hAnsi="Times New Roman" w:cs="Times New Roman"/>
          <w:color w:val="09280E"/>
        </w:rPr>
        <w:t xml:space="preserve"> eax = </w:t>
      </w:r>
      <w:r w:rsidR="00A50016" w:rsidRPr="008B7FA8">
        <w:rPr>
          <w:rFonts w:ascii="Times New Roman" w:hAnsi="Times New Roman" w:cs="Times New Roman"/>
          <w:color w:val="09280E"/>
        </w:rPr>
        <w:t>'</w:t>
      </w:r>
      <w:r w:rsidRPr="008B7FA8">
        <w:rPr>
          <w:rFonts w:ascii="Times New Roman" w:hAnsi="Times New Roman" w:cs="Times New Roman"/>
          <w:color w:val="09280E"/>
        </w:rPr>
        <w:t>[This is CIT]30</w:t>
      </w:r>
      <w:r w:rsidR="00A50016" w:rsidRPr="008B7FA8">
        <w:rPr>
          <w:rFonts w:ascii="Times New Roman" w:hAnsi="Times New Roman" w:cs="Times New Roman"/>
          <w:color w:val="09280E"/>
        </w:rPr>
        <w:t>'</w:t>
      </w:r>
      <w:r w:rsidRPr="008B7FA8">
        <w:rPr>
          <w:rFonts w:ascii="Times New Roman" w:hAnsi="Times New Roman" w:cs="Times New Roman"/>
          <w:color w:val="09280E"/>
        </w:rPr>
        <w:t>,</w:t>
      </w:r>
      <w:r w:rsidR="008F5A4F" w:rsidRPr="008B7FA8">
        <w:rPr>
          <w:rFonts w:ascii="Times New Roman" w:hAnsi="Times New Roman" w:cs="Times New Roman"/>
          <w:color w:val="09280E"/>
        </w:rPr>
        <w:t xml:space="preserve"> we can d</w:t>
      </w:r>
      <w:r w:rsidR="00D12668" w:rsidRPr="008B7FA8">
        <w:rPr>
          <w:rFonts w:ascii="Times New Roman" w:hAnsi="Times New Roman" w:cs="Times New Roman"/>
          <w:color w:val="09280E"/>
        </w:rPr>
        <w:t xml:space="preserve">ouble </w:t>
      </w:r>
      <w:r w:rsidR="00D12668" w:rsidRPr="008B7FA8">
        <w:rPr>
          <w:rFonts w:ascii="Times New Roman" w:hAnsi="Times New Roman" w:cs="Times New Roman"/>
          <w:color w:val="09280E"/>
        </w:rPr>
        <w:tab/>
      </w:r>
      <w:r w:rsidR="00D12668" w:rsidRPr="008B7FA8">
        <w:rPr>
          <w:rFonts w:ascii="Times New Roman" w:hAnsi="Times New Roman" w:cs="Times New Roman"/>
          <w:color w:val="09280E"/>
        </w:rPr>
        <w:tab/>
      </w:r>
      <w:r w:rsidR="00D12668" w:rsidRPr="008B7FA8">
        <w:rPr>
          <w:rFonts w:ascii="Times New Roman" w:hAnsi="Times New Roman" w:cs="Times New Roman"/>
          <w:color w:val="09280E"/>
        </w:rPr>
        <w:tab/>
      </w:r>
      <w:r w:rsidR="00D12668" w:rsidRPr="008B7FA8">
        <w:rPr>
          <w:rFonts w:ascii="Times New Roman" w:hAnsi="Times New Roman" w:cs="Times New Roman"/>
          <w:color w:val="09280E"/>
        </w:rPr>
        <w:tab/>
        <w:t xml:space="preserve">         click the offset, and </w:t>
      </w:r>
      <w:r w:rsidR="008F5A4F" w:rsidRPr="008B7FA8">
        <w:rPr>
          <w:rFonts w:ascii="Times New Roman" w:hAnsi="Times New Roman" w:cs="Times New Roman"/>
          <w:color w:val="09280E"/>
        </w:rPr>
        <w:t>double click on unk_100192AC.</w:t>
      </w:r>
    </w:p>
    <w:p w14:paraId="1C98E2A2" w14:textId="76DAA710" w:rsidR="00CA1F10" w:rsidRPr="008B7FA8" w:rsidRDefault="00CA1F10"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add eax, 0Dh ;      eax=30 (string here)</w:t>
      </w:r>
    </w:p>
    <w:p w14:paraId="375D39FF" w14:textId="1CFDD966" w:rsidR="00CA1F10" w:rsidRPr="008B7FA8" w:rsidRDefault="00CA1F10"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push eax</w:t>
      </w:r>
    </w:p>
    <w:p w14:paraId="7A1544D0" w14:textId="53336C9D" w:rsidR="00CA1F10" w:rsidRPr="008B7FA8" w:rsidRDefault="00CA1F10"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call ds:atoi ;</w:t>
      </w:r>
      <w:r w:rsidRPr="008B7FA8">
        <w:rPr>
          <w:rFonts w:ascii="Times New Roman" w:hAnsi="Times New Roman" w:cs="Times New Roman"/>
          <w:color w:val="09280E"/>
        </w:rPr>
        <w:tab/>
        <w:t>eax=30 (integer here)</w:t>
      </w:r>
    </w:p>
    <w:p w14:paraId="3D47FD76" w14:textId="0031A74C" w:rsidR="00CA1F10" w:rsidRPr="008B7FA8" w:rsidRDefault="00CA1F10"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 xml:space="preserve">imul eax, 3E8h ; </w:t>
      </w:r>
      <w:r w:rsidRPr="008B7FA8">
        <w:rPr>
          <w:rFonts w:ascii="Times New Roman" w:hAnsi="Times New Roman" w:cs="Times New Roman"/>
          <w:color w:val="09280E"/>
        </w:rPr>
        <w:tab/>
        <w:t>eax=30000 (milliseconds)</w:t>
      </w:r>
    </w:p>
    <w:p w14:paraId="0DD35A08" w14:textId="0BEBBF8B" w:rsidR="00CA1F10" w:rsidRDefault="00CA1F10"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Therefore the process will sleep for 30 seconds.</w:t>
      </w:r>
    </w:p>
    <w:p w14:paraId="7296EAEE" w14:textId="37793185" w:rsidR="00B5759E" w:rsidRPr="008B7FA8" w:rsidRDefault="00B5759E" w:rsidP="00BB1AD2">
      <w:pPr>
        <w:widowControl w:val="0"/>
        <w:autoSpaceDE w:val="0"/>
        <w:autoSpaceDN w:val="0"/>
        <w:adjustRightInd w:val="0"/>
        <w:spacing w:line="360" w:lineRule="auto"/>
        <w:rPr>
          <w:rFonts w:ascii="Times New Roman" w:hAnsi="Times New Roman" w:cs="Times New Roman"/>
          <w:color w:val="09280E"/>
        </w:rPr>
      </w:pPr>
      <w:r>
        <w:rPr>
          <w:rFonts w:ascii="Times New Roman" w:hAnsi="Times New Roman" w:cs="Times New Roman"/>
          <w:color w:val="09280E"/>
        </w:rPr>
        <w:t>At IDA Pro free version, the string is '[This is CIT]', without 30. But IDA Pro demo version will show full string. Here eax is a pointer register and it is added to 0xD (13 in decimal) so it moves left to right by 13bytes. 'This is CIT' got dropped. Function call atoi( ) convert string 30 to decimal 30. That is how I get the number 30.</w:t>
      </w:r>
    </w:p>
    <w:p w14:paraId="298BA078" w14:textId="77777777" w:rsidR="001A1F9F" w:rsidRPr="008B7FA8" w:rsidRDefault="001A1F9F" w:rsidP="00BB1AD2">
      <w:pPr>
        <w:widowControl w:val="0"/>
        <w:autoSpaceDE w:val="0"/>
        <w:autoSpaceDN w:val="0"/>
        <w:adjustRightInd w:val="0"/>
        <w:spacing w:line="360" w:lineRule="auto"/>
        <w:rPr>
          <w:rFonts w:ascii="Times New Roman" w:hAnsi="Times New Roman" w:cs="Times New Roman"/>
          <w:color w:val="09280E"/>
        </w:rPr>
      </w:pPr>
    </w:p>
    <w:p w14:paraId="3B1043E6" w14:textId="77777777" w:rsidR="00684329" w:rsidRPr="008B7FA8" w:rsidRDefault="00684329" w:rsidP="00BB1AD2">
      <w:pPr>
        <w:spacing w:line="360" w:lineRule="auto"/>
        <w:rPr>
          <w:rFonts w:ascii="Times New Roman" w:hAnsi="Times New Roman" w:cs="Times New Roman"/>
          <w:b/>
          <w:color w:val="09280E"/>
        </w:rPr>
      </w:pPr>
      <w:r w:rsidRPr="008B7FA8">
        <w:rPr>
          <w:rFonts w:ascii="Times New Roman" w:hAnsi="Times New Roman" w:cs="Times New Roman"/>
          <w:b/>
          <w:color w:val="09280E"/>
        </w:rPr>
        <w:t>15. At 0x10001701 is a call to socket. What are the three parameters?</w:t>
      </w:r>
    </w:p>
    <w:p w14:paraId="2F7ACEB3" w14:textId="3A0B0FB2" w:rsidR="00A343F7" w:rsidRPr="008B7FA8" w:rsidRDefault="007F00A5" w:rsidP="00BB1AD2">
      <w:pPr>
        <w:spacing w:line="360" w:lineRule="auto"/>
        <w:rPr>
          <w:rFonts w:ascii="宋体" w:eastAsia="宋体" w:hAnsi="宋体" w:cs="宋体"/>
          <w:color w:val="09280E"/>
          <w:lang w:eastAsia="zh-CN"/>
        </w:rPr>
      </w:pPr>
      <w:r w:rsidRPr="008B7FA8">
        <w:rPr>
          <w:rFonts w:ascii="Times New Roman" w:hAnsi="Times New Roman" w:cs="Times New Roman"/>
          <w:color w:val="09280E"/>
        </w:rPr>
        <w:t xml:space="preserve">Use censor or press G to navigate to 0x10001701. </w:t>
      </w:r>
      <w:r w:rsidR="005454EE" w:rsidRPr="008B7FA8">
        <w:rPr>
          <w:rFonts w:ascii="Times New Roman" w:hAnsi="Times New Roman" w:cs="Times New Roman"/>
          <w:color w:val="09280E"/>
        </w:rPr>
        <w:t xml:space="preserve">A good way to check parameter is to find </w:t>
      </w:r>
      <w:r w:rsidR="003045BA" w:rsidRPr="008B7FA8">
        <w:rPr>
          <w:rFonts w:ascii="Times New Roman" w:hAnsi="Times New Roman" w:cs="Times New Roman"/>
          <w:color w:val="09280E"/>
        </w:rPr>
        <w:t>the register after operand push b</w:t>
      </w:r>
      <w:r w:rsidR="00CA2FC1" w:rsidRPr="008B7FA8">
        <w:rPr>
          <w:rFonts w:ascii="Times New Roman" w:hAnsi="Times New Roman" w:cs="Times New Roman"/>
          <w:color w:val="09280E"/>
        </w:rPr>
        <w:t>ut not always. In this case, b</w:t>
      </w:r>
      <w:r w:rsidR="00A343F7" w:rsidRPr="008B7FA8">
        <w:rPr>
          <w:rFonts w:ascii="Times New Roman" w:hAnsi="Times New Roman" w:cs="Times New Roman"/>
          <w:color w:val="09280E"/>
        </w:rPr>
        <w:t>efore the function call of socket(), there are three parameters like the following:</w:t>
      </w:r>
    </w:p>
    <w:p w14:paraId="155864C0" w14:textId="7E49487F" w:rsidR="00A343F7" w:rsidRPr="008B7FA8" w:rsidRDefault="00A343F7" w:rsidP="00BB1AD2">
      <w:pPr>
        <w:spacing w:line="360" w:lineRule="auto"/>
        <w:rPr>
          <w:rFonts w:ascii="Times New Roman" w:hAnsi="Times New Roman" w:cs="Times New Roman"/>
          <w:color w:val="09280E"/>
        </w:rPr>
      </w:pPr>
      <w:r w:rsidRPr="008B7FA8">
        <w:rPr>
          <w:rFonts w:ascii="Times New Roman" w:hAnsi="Times New Roman" w:cs="Times New Roman"/>
          <w:color w:val="09280E"/>
        </w:rPr>
        <w:t>push 6</w:t>
      </w:r>
    </w:p>
    <w:p w14:paraId="4000EB22" w14:textId="2EFD7E2E" w:rsidR="00A343F7" w:rsidRPr="008B7FA8" w:rsidRDefault="00A343F7" w:rsidP="00BB1AD2">
      <w:pPr>
        <w:spacing w:line="360" w:lineRule="auto"/>
        <w:rPr>
          <w:rFonts w:ascii="Times New Roman" w:hAnsi="Times New Roman" w:cs="Times New Roman"/>
          <w:color w:val="09280E"/>
        </w:rPr>
      </w:pPr>
      <w:r w:rsidRPr="008B7FA8">
        <w:rPr>
          <w:rFonts w:ascii="Times New Roman" w:hAnsi="Times New Roman" w:cs="Times New Roman"/>
          <w:color w:val="09280E"/>
        </w:rPr>
        <w:t>push 1</w:t>
      </w:r>
    </w:p>
    <w:p w14:paraId="5C6F2579" w14:textId="4DDE81C7" w:rsidR="00A343F7" w:rsidRPr="008B7FA8" w:rsidRDefault="00A343F7" w:rsidP="00BB1AD2">
      <w:pPr>
        <w:spacing w:line="360" w:lineRule="auto"/>
        <w:rPr>
          <w:rFonts w:ascii="Times New Roman" w:hAnsi="Times New Roman" w:cs="Times New Roman"/>
          <w:color w:val="09280E"/>
        </w:rPr>
      </w:pPr>
      <w:r w:rsidRPr="008B7FA8">
        <w:rPr>
          <w:rFonts w:ascii="Times New Roman" w:hAnsi="Times New Roman" w:cs="Times New Roman"/>
          <w:color w:val="09280E"/>
        </w:rPr>
        <w:t>push 2</w:t>
      </w:r>
    </w:p>
    <w:p w14:paraId="4BC56BDF" w14:textId="6FC82E30" w:rsidR="00435533" w:rsidRPr="008B7FA8" w:rsidRDefault="00435533" w:rsidP="00BB1AD2">
      <w:pPr>
        <w:spacing w:line="360" w:lineRule="auto"/>
        <w:rPr>
          <w:rFonts w:ascii="Times New Roman" w:hAnsi="Times New Roman" w:cs="Times New Roman"/>
          <w:color w:val="09280E"/>
        </w:rPr>
      </w:pPr>
      <w:r w:rsidRPr="008B7FA8">
        <w:rPr>
          <w:rFonts w:ascii="Times New Roman" w:hAnsi="Times New Roman" w:cs="Times New Roman"/>
          <w:color w:val="09280E"/>
        </w:rPr>
        <w:t>So the answer should be 6, 1, and 2.</w:t>
      </w:r>
    </w:p>
    <w:p w14:paraId="728BFED3" w14:textId="680ECDEA" w:rsidR="00FA3FEF" w:rsidRPr="008B7FA8" w:rsidRDefault="00FA3FEF" w:rsidP="00BB1AD2">
      <w:pPr>
        <w:spacing w:line="360" w:lineRule="auto"/>
        <w:rPr>
          <w:rFonts w:ascii="Times New Roman" w:hAnsi="Times New Roman" w:cs="Times New Roman"/>
          <w:color w:val="09280E"/>
        </w:rPr>
      </w:pPr>
      <w:r w:rsidRPr="008B7FA8">
        <w:rPr>
          <w:rFonts w:ascii="Times New Roman" w:hAnsi="Times New Roman" w:cs="Times New Roman"/>
          <w:noProof/>
          <w:color w:val="09280E"/>
        </w:rPr>
        <w:drawing>
          <wp:inline distT="0" distB="0" distL="0" distR="0" wp14:anchorId="63E332ED" wp14:editId="15B1FB9F">
            <wp:extent cx="2743200" cy="652145"/>
            <wp:effectExtent l="0" t="0" r="0" b="8255"/>
            <wp:docPr id="15" name="Picture 15" descr="Mac:Users:xiaoyizhou:Desktop:Screen Shot 2014-10-22 at 10.20.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xiaoyizhou:Desktop:Screen Shot 2014-10-22 at 10.20.17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652145"/>
                    </a:xfrm>
                    <a:prstGeom prst="rect">
                      <a:avLst/>
                    </a:prstGeom>
                    <a:noFill/>
                    <a:ln>
                      <a:noFill/>
                    </a:ln>
                  </pic:spPr>
                </pic:pic>
              </a:graphicData>
            </a:graphic>
          </wp:inline>
        </w:drawing>
      </w:r>
    </w:p>
    <w:p w14:paraId="6C97DFDA" w14:textId="77777777" w:rsidR="001A1F9F" w:rsidRPr="008B7FA8" w:rsidRDefault="001A1F9F" w:rsidP="00BB1AD2">
      <w:pPr>
        <w:spacing w:line="360" w:lineRule="auto"/>
        <w:rPr>
          <w:rFonts w:ascii="Times New Roman" w:hAnsi="Times New Roman" w:cs="Times New Roman"/>
          <w:color w:val="09280E"/>
        </w:rPr>
      </w:pPr>
    </w:p>
    <w:p w14:paraId="7A09ABB0" w14:textId="77777777" w:rsidR="00684329" w:rsidRPr="008B7FA8" w:rsidRDefault="00684329" w:rsidP="00BB1AD2">
      <w:pPr>
        <w:widowControl w:val="0"/>
        <w:autoSpaceDE w:val="0"/>
        <w:autoSpaceDN w:val="0"/>
        <w:adjustRightInd w:val="0"/>
        <w:spacing w:line="360" w:lineRule="auto"/>
        <w:rPr>
          <w:rFonts w:ascii="Times New Roman" w:hAnsi="Times New Roman" w:cs="Times New Roman"/>
          <w:b/>
          <w:color w:val="09280E"/>
        </w:rPr>
      </w:pPr>
      <w:r w:rsidRPr="008B7FA8">
        <w:rPr>
          <w:rFonts w:ascii="Times New Roman" w:hAnsi="Times New Roman" w:cs="Times New Roman"/>
          <w:b/>
          <w:color w:val="09280E"/>
        </w:rPr>
        <w:t xml:space="preserve">16. Using the MSDN page for </w:t>
      </w:r>
      <w:r w:rsidR="00F74E44" w:rsidRPr="008B7FA8">
        <w:rPr>
          <w:rFonts w:ascii="Times New Roman" w:hAnsi="Times New Roman" w:cs="Times New Roman"/>
          <w:b/>
          <w:color w:val="09280E"/>
        </w:rPr>
        <w:t>socket and</w:t>
      </w:r>
      <w:r w:rsidRPr="008B7FA8">
        <w:rPr>
          <w:rFonts w:ascii="Times New Roman" w:hAnsi="Times New Roman" w:cs="Times New Roman"/>
          <w:b/>
          <w:color w:val="09280E"/>
        </w:rPr>
        <w:t xml:space="preserve"> the named s</w:t>
      </w:r>
      <w:r w:rsidR="00F74E44" w:rsidRPr="008B7FA8">
        <w:rPr>
          <w:rFonts w:ascii="Times New Roman" w:hAnsi="Times New Roman" w:cs="Times New Roman"/>
          <w:b/>
          <w:color w:val="09280E"/>
        </w:rPr>
        <w:t xml:space="preserve">ymbolic constants functionality </w:t>
      </w:r>
      <w:r w:rsidRPr="008B7FA8">
        <w:rPr>
          <w:rFonts w:ascii="Times New Roman" w:hAnsi="Times New Roman" w:cs="Times New Roman"/>
          <w:b/>
          <w:color w:val="09280E"/>
        </w:rPr>
        <w:t>in IDA Pro, can you make the parameters more meaningful?</w:t>
      </w:r>
    </w:p>
    <w:p w14:paraId="600C76AC" w14:textId="77777777" w:rsidR="00684329" w:rsidRPr="008B7FA8" w:rsidRDefault="00684329" w:rsidP="00BB1AD2">
      <w:pPr>
        <w:widowControl w:val="0"/>
        <w:autoSpaceDE w:val="0"/>
        <w:autoSpaceDN w:val="0"/>
        <w:adjustRightInd w:val="0"/>
        <w:spacing w:line="360" w:lineRule="auto"/>
        <w:rPr>
          <w:rFonts w:ascii="Times New Roman" w:hAnsi="Times New Roman" w:cs="Times New Roman"/>
          <w:b/>
          <w:color w:val="09280E"/>
        </w:rPr>
      </w:pPr>
      <w:r w:rsidRPr="008B7FA8">
        <w:rPr>
          <w:rFonts w:ascii="Times New Roman" w:hAnsi="Times New Roman" w:cs="Times New Roman"/>
          <w:b/>
          <w:color w:val="09280E"/>
        </w:rPr>
        <w:t>What are the parameters after you apply changes?</w:t>
      </w:r>
    </w:p>
    <w:p w14:paraId="359495E6" w14:textId="093D089C" w:rsidR="001473E7" w:rsidRPr="008B7FA8" w:rsidRDefault="001473E7"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A part of following answers is retrieved from MSDN page of socket function.</w:t>
      </w:r>
      <w:r w:rsidRPr="008B7FA8">
        <w:rPr>
          <w:color w:val="09280E"/>
        </w:rPr>
        <w:t xml:space="preserve"> </w:t>
      </w:r>
      <w:r w:rsidRPr="008B7FA8">
        <w:rPr>
          <w:rFonts w:ascii="Times New Roman" w:hAnsi="Times New Roman" w:cs="Times New Roman"/>
          <w:color w:val="09280E"/>
        </w:rPr>
        <w:t>http://msdn.microsoft.com/en-us/library/windows/desktop/ms740506(v=vs.85).aspx</w:t>
      </w:r>
    </w:p>
    <w:p w14:paraId="5CEF2764" w14:textId="4B7898EF" w:rsidR="00C05407" w:rsidRPr="008B7FA8" w:rsidRDefault="00C87063" w:rsidP="00BB1AD2">
      <w:pPr>
        <w:widowControl w:val="0"/>
        <w:autoSpaceDE w:val="0"/>
        <w:autoSpaceDN w:val="0"/>
        <w:adjustRightInd w:val="0"/>
        <w:spacing w:line="360" w:lineRule="auto"/>
        <w:rPr>
          <w:rFonts w:ascii="宋体" w:eastAsia="宋体" w:hAnsi="宋体" w:cs="宋体"/>
          <w:color w:val="09280E"/>
          <w:lang w:eastAsia="zh-CN"/>
        </w:rPr>
      </w:pPr>
      <w:r w:rsidRPr="008B7FA8">
        <w:rPr>
          <w:rFonts w:ascii="宋体" w:eastAsia="宋体" w:hAnsi="宋体" w:cs="宋体" w:hint="eastAsia"/>
          <w:noProof/>
          <w:color w:val="09280E"/>
        </w:rPr>
        <w:drawing>
          <wp:inline distT="0" distB="0" distL="0" distR="0" wp14:anchorId="75BC9802" wp14:editId="323A57D2">
            <wp:extent cx="1566333" cy="1518632"/>
            <wp:effectExtent l="0" t="0" r="8890" b="5715"/>
            <wp:docPr id="16" name="Picture 16" descr="Mac:Users:xiaoyizhou:Desktop:Screen Shot 2014-10-22 at 10.22.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xiaoyizhou:Desktop:Screen Shot 2014-10-22 at 10.22.27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6333" cy="1518632"/>
                    </a:xfrm>
                    <a:prstGeom prst="rect">
                      <a:avLst/>
                    </a:prstGeom>
                    <a:noFill/>
                    <a:ln>
                      <a:noFill/>
                    </a:ln>
                  </pic:spPr>
                </pic:pic>
              </a:graphicData>
            </a:graphic>
          </wp:inline>
        </w:drawing>
      </w:r>
    </w:p>
    <w:p w14:paraId="018BB8F5" w14:textId="1EC0444A" w:rsidR="00E8541C" w:rsidRPr="008B7FA8" w:rsidRDefault="00311C14"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T</w:t>
      </w:r>
      <w:r w:rsidR="00225016" w:rsidRPr="008B7FA8">
        <w:rPr>
          <w:rFonts w:ascii="Times New Roman" w:hAnsi="Times New Roman" w:cs="Times New Roman"/>
          <w:color w:val="09280E"/>
        </w:rPr>
        <w:t xml:space="preserve">he three parameters are </w:t>
      </w:r>
      <w:r w:rsidR="00363C4A" w:rsidRPr="008B7FA8">
        <w:rPr>
          <w:rFonts w:ascii="Times New Roman" w:hAnsi="Times New Roman" w:cs="Times New Roman"/>
          <w:color w:val="09280E"/>
        </w:rPr>
        <w:t>(6, 1, 2)</w:t>
      </w:r>
      <w:r w:rsidRPr="008B7FA8">
        <w:rPr>
          <w:rFonts w:ascii="Times New Roman" w:hAnsi="Times New Roman" w:cs="Times New Roman"/>
          <w:color w:val="09280E"/>
        </w:rPr>
        <w:t>. According to the MSDN pages for socket, the three parameters indicates the address family as af, address type as type, protocol as protocol</w:t>
      </w:r>
    </w:p>
    <w:p w14:paraId="786CC71A" w14:textId="77777777" w:rsidR="009B32C8" w:rsidRPr="008B7FA8" w:rsidRDefault="00311C14" w:rsidP="009B32C8">
      <w:pPr>
        <w:widowControl w:val="0"/>
        <w:autoSpaceDE w:val="0"/>
        <w:autoSpaceDN w:val="0"/>
        <w:adjustRightInd w:val="0"/>
        <w:spacing w:line="360" w:lineRule="auto"/>
        <w:rPr>
          <w:rFonts w:ascii="Times New Roman" w:eastAsia="宋体" w:hAnsi="Times New Roman" w:cs="Times New Roman"/>
          <w:color w:val="09280E"/>
          <w:lang w:eastAsia="zh-CN"/>
        </w:rPr>
      </w:pPr>
      <w:r w:rsidRPr="008B7FA8">
        <w:rPr>
          <w:rFonts w:ascii="Times New Roman" w:hAnsi="Times New Roman" w:cs="Times New Roman"/>
          <w:color w:val="09280E"/>
        </w:rPr>
        <w:t>We click each number and choose use standard symbolic constant. However, each number can represent a lot of type names. We have to go through the type names and find the one we need.</w:t>
      </w:r>
      <w:r w:rsidR="009B32C8" w:rsidRPr="008B7FA8">
        <w:rPr>
          <w:rFonts w:ascii="Times New Roman" w:eastAsia="宋体" w:hAnsi="Times New Roman" w:cs="Times New Roman"/>
          <w:color w:val="09280E"/>
          <w:lang w:eastAsia="zh-CN"/>
        </w:rPr>
        <w:t xml:space="preserve"> </w:t>
      </w:r>
    </w:p>
    <w:p w14:paraId="3896B281" w14:textId="001F1F32" w:rsidR="009B32C8" w:rsidRPr="008B7FA8" w:rsidRDefault="009B32C8" w:rsidP="009B32C8">
      <w:pPr>
        <w:widowControl w:val="0"/>
        <w:autoSpaceDE w:val="0"/>
        <w:autoSpaceDN w:val="0"/>
        <w:adjustRightInd w:val="0"/>
        <w:spacing w:line="360" w:lineRule="auto"/>
        <w:rPr>
          <w:rFonts w:ascii="Times New Roman" w:hAnsi="Times New Roman" w:cs="Times New Roman"/>
          <w:color w:val="09280E"/>
        </w:rPr>
      </w:pPr>
      <w:r w:rsidRPr="008B7FA8">
        <w:rPr>
          <w:rFonts w:ascii="Times New Roman" w:eastAsia="宋体" w:hAnsi="Times New Roman" w:cs="Times New Roman"/>
          <w:color w:val="09280E"/>
          <w:lang w:eastAsia="zh-CN"/>
        </w:rPr>
        <w:t xml:space="preserve">af: </w:t>
      </w:r>
      <w:r w:rsidRPr="008B7FA8">
        <w:rPr>
          <w:rFonts w:ascii="Times New Roman" w:hAnsi="Times New Roman" w:cs="Times New Roman"/>
          <w:color w:val="09280E"/>
        </w:rPr>
        <w:t>The address family specification. Possible values for the address family are defined in the Winsock2.h header file.</w:t>
      </w:r>
    </w:p>
    <w:p w14:paraId="084ACFDD" w14:textId="77777777" w:rsidR="009B32C8" w:rsidRPr="008B7FA8" w:rsidRDefault="009B32C8" w:rsidP="009B32C8">
      <w:pPr>
        <w:widowControl w:val="0"/>
        <w:autoSpaceDE w:val="0"/>
        <w:autoSpaceDN w:val="0"/>
        <w:adjustRightInd w:val="0"/>
        <w:spacing w:line="360" w:lineRule="auto"/>
        <w:rPr>
          <w:rFonts w:ascii="Times New Roman" w:eastAsia="宋体" w:hAnsi="Times New Roman" w:cs="Times New Roman"/>
          <w:color w:val="09280E"/>
          <w:lang w:eastAsia="zh-CN"/>
        </w:rPr>
      </w:pPr>
      <w:r w:rsidRPr="008B7FA8">
        <w:rPr>
          <w:rFonts w:ascii="Times New Roman" w:hAnsi="Times New Roman" w:cs="Times New Roman"/>
          <w:color w:val="09280E"/>
        </w:rPr>
        <w:t>when af=2, af=AF_INET=The Internet Protocol version 4 (IPv4) address family.</w:t>
      </w:r>
    </w:p>
    <w:p w14:paraId="19739A3F" w14:textId="3E7A52D2" w:rsidR="001A1F9F" w:rsidRPr="008B7FA8" w:rsidRDefault="009B32C8"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type: The type specification for the new socket. Possible values for the socket type are defined in the Winsock2.h header file.</w:t>
      </w:r>
    </w:p>
    <w:p w14:paraId="75C81B3A" w14:textId="35432A28" w:rsidR="009B32C8" w:rsidRPr="008B7FA8" w:rsidRDefault="009B32C8"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when type=1, type=SOCKET_STREAM=A socket type that provides sequenced, reliable, two-way, connection-based byte streams with an OOB data transmission mechanism.</w:t>
      </w:r>
    </w:p>
    <w:p w14:paraId="31EA90EA" w14:textId="7BF2C48F" w:rsidR="00322E44" w:rsidRPr="008B7FA8" w:rsidRDefault="00322E44"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 xml:space="preserve">when protocol is 6, </w:t>
      </w:r>
      <w:r w:rsidR="008B7FA8" w:rsidRPr="008B7FA8">
        <w:rPr>
          <w:rFonts w:ascii="Times New Roman" w:hAnsi="Times New Roman" w:cs="Times New Roman"/>
          <w:color w:val="09280E"/>
        </w:rPr>
        <w:t>protocol</w:t>
      </w:r>
      <w:r w:rsidRPr="008B7FA8">
        <w:rPr>
          <w:rFonts w:ascii="Times New Roman" w:hAnsi="Times New Roman" w:cs="Times New Roman"/>
          <w:color w:val="09280E"/>
        </w:rPr>
        <w:t>=</w:t>
      </w:r>
      <w:r w:rsidRPr="008B7FA8">
        <w:rPr>
          <w:rFonts w:ascii="Times New Roman" w:hAnsi="Times New Roman" w:cs="Times New Roman"/>
          <w:bCs/>
          <w:color w:val="09280E"/>
        </w:rPr>
        <w:t>IPPROTO_TCP=</w:t>
      </w:r>
      <w:r w:rsidRPr="008B7FA8">
        <w:rPr>
          <w:rFonts w:ascii="Times New Roman" w:hAnsi="Times New Roman" w:cs="Times New Roman"/>
          <w:color w:val="09280E"/>
        </w:rPr>
        <w:t>The Transmission Control Protocol (TCP).</w:t>
      </w:r>
    </w:p>
    <w:p w14:paraId="576C9F9E" w14:textId="3FAEF793" w:rsidR="00311C14" w:rsidRPr="008B7FA8" w:rsidRDefault="00D35308"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 xml:space="preserve">On most x86 machines, function arguments are pushed on the stack from right </w:t>
      </w:r>
      <w:r w:rsidR="001923BE" w:rsidRPr="008B7FA8">
        <w:rPr>
          <w:rFonts w:ascii="Times New Roman" w:hAnsi="Times New Roman" w:cs="Times New Roman"/>
          <w:color w:val="09280E"/>
        </w:rPr>
        <w:t xml:space="preserve">side </w:t>
      </w:r>
      <w:r w:rsidRPr="008B7FA8">
        <w:rPr>
          <w:rFonts w:ascii="Times New Roman" w:hAnsi="Times New Roman" w:cs="Times New Roman"/>
          <w:color w:val="09280E"/>
        </w:rPr>
        <w:t>to left</w:t>
      </w:r>
      <w:r w:rsidR="001923BE" w:rsidRPr="008B7FA8">
        <w:rPr>
          <w:rFonts w:ascii="Times New Roman" w:hAnsi="Times New Roman" w:cs="Times New Roman"/>
          <w:color w:val="09280E"/>
        </w:rPr>
        <w:t xml:space="preserve"> side</w:t>
      </w:r>
      <w:r w:rsidRPr="008B7FA8">
        <w:rPr>
          <w:rFonts w:ascii="Times New Roman" w:hAnsi="Times New Roman" w:cs="Times New Roman"/>
          <w:color w:val="09280E"/>
        </w:rPr>
        <w:t>. Therefore, 6 is protocol, 1 is address type, and 2 is address family.</w:t>
      </w:r>
      <w:r w:rsidR="00B90A63" w:rsidRPr="008B7FA8">
        <w:rPr>
          <w:rFonts w:ascii="Times New Roman" w:hAnsi="Times New Roman" w:cs="Times New Roman"/>
          <w:color w:val="09280E"/>
        </w:rPr>
        <w:t xml:space="preserve"> We can </w:t>
      </w:r>
      <w:r w:rsidR="00B90A63" w:rsidRPr="008B7FA8">
        <w:rPr>
          <w:rFonts w:ascii="宋体" w:eastAsia="宋体" w:hAnsi="宋体" w:cs="宋体" w:hint="eastAsia"/>
          <w:color w:val="09280E"/>
          <w:lang w:eastAsia="zh-CN"/>
        </w:rPr>
        <w:t xml:space="preserve">note 6 as </w:t>
      </w:r>
      <w:r w:rsidR="00BB7F9E" w:rsidRPr="008B7FA8">
        <w:rPr>
          <w:rFonts w:ascii="宋体" w:eastAsia="宋体" w:hAnsi="宋体" w:cs="宋体" w:hint="eastAsia"/>
          <w:color w:val="09280E"/>
          <w:lang w:eastAsia="zh-CN"/>
        </w:rPr>
        <w:t xml:space="preserve">IPROTO_TCP, 1 as </w:t>
      </w:r>
      <w:r w:rsidR="00C81ED1" w:rsidRPr="008B7FA8">
        <w:rPr>
          <w:rFonts w:ascii="Times New Roman" w:hAnsi="Times New Roman" w:cs="Times New Roman"/>
          <w:color w:val="09280E"/>
        </w:rPr>
        <w:t>SOCKET_STREAM</w:t>
      </w:r>
      <w:r w:rsidR="00BB7F9E" w:rsidRPr="008B7FA8">
        <w:rPr>
          <w:rFonts w:ascii="宋体" w:eastAsia="宋体" w:hAnsi="宋体" w:cs="宋体" w:hint="eastAsia"/>
          <w:color w:val="09280E"/>
          <w:lang w:eastAsia="zh-CN"/>
        </w:rPr>
        <w:t>, and 2 as AF_INET.</w:t>
      </w:r>
      <w:r w:rsidRPr="008B7FA8">
        <w:rPr>
          <w:rFonts w:ascii="Times New Roman" w:hAnsi="Times New Roman" w:cs="Times New Roman"/>
          <w:color w:val="09280E"/>
        </w:rPr>
        <w:t xml:space="preserve"> </w:t>
      </w:r>
    </w:p>
    <w:p w14:paraId="433B6656" w14:textId="48A2AD20" w:rsidR="00C9074D" w:rsidRPr="008B7FA8" w:rsidRDefault="00297B54"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noProof/>
          <w:color w:val="09280E"/>
        </w:rPr>
        <w:drawing>
          <wp:inline distT="0" distB="0" distL="0" distR="0" wp14:anchorId="357F0704" wp14:editId="57072852">
            <wp:extent cx="2997200" cy="762000"/>
            <wp:effectExtent l="0" t="0" r="0" b="0"/>
            <wp:docPr id="17" name="Picture 17" descr="Mac:Users:xiaoyizhou:Desktop:Screen Shot 2014-10-22 at 10.31.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xiaoyizhou:Desktop:Screen Shot 2014-10-22 at 10.31.13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7200" cy="762000"/>
                    </a:xfrm>
                    <a:prstGeom prst="rect">
                      <a:avLst/>
                    </a:prstGeom>
                    <a:noFill/>
                    <a:ln>
                      <a:noFill/>
                    </a:ln>
                  </pic:spPr>
                </pic:pic>
              </a:graphicData>
            </a:graphic>
          </wp:inline>
        </w:drawing>
      </w:r>
    </w:p>
    <w:p w14:paraId="6C57E7EF" w14:textId="77777777" w:rsidR="00363C4A" w:rsidRPr="008B7FA8" w:rsidRDefault="00363C4A" w:rsidP="00BB1AD2">
      <w:pPr>
        <w:widowControl w:val="0"/>
        <w:autoSpaceDE w:val="0"/>
        <w:autoSpaceDN w:val="0"/>
        <w:adjustRightInd w:val="0"/>
        <w:spacing w:line="360" w:lineRule="auto"/>
        <w:rPr>
          <w:rFonts w:ascii="Times New Roman" w:hAnsi="Times New Roman" w:cs="Times New Roman"/>
          <w:color w:val="09280E"/>
        </w:rPr>
      </w:pPr>
    </w:p>
    <w:p w14:paraId="59318883" w14:textId="165606BC" w:rsidR="00684329" w:rsidRPr="008B7FA8" w:rsidRDefault="00684329" w:rsidP="00BB1AD2">
      <w:pPr>
        <w:widowControl w:val="0"/>
        <w:autoSpaceDE w:val="0"/>
        <w:autoSpaceDN w:val="0"/>
        <w:adjustRightInd w:val="0"/>
        <w:spacing w:line="360" w:lineRule="auto"/>
        <w:rPr>
          <w:rFonts w:ascii="Times New Roman" w:hAnsi="Times New Roman" w:cs="Times New Roman"/>
          <w:b/>
          <w:color w:val="09280E"/>
        </w:rPr>
      </w:pPr>
      <w:r w:rsidRPr="008B7FA8">
        <w:rPr>
          <w:rFonts w:ascii="Times New Roman" w:hAnsi="Times New Roman" w:cs="Times New Roman"/>
          <w:b/>
          <w:color w:val="09280E"/>
        </w:rPr>
        <w:t xml:space="preserve">17. Search for usage of the </w:t>
      </w:r>
      <w:r w:rsidR="00944434" w:rsidRPr="008B7FA8">
        <w:rPr>
          <w:rFonts w:ascii="Times New Roman" w:hAnsi="Times New Roman" w:cs="Times New Roman"/>
          <w:b/>
          <w:color w:val="09280E"/>
        </w:rPr>
        <w:t>in instruction</w:t>
      </w:r>
      <w:r w:rsidRPr="008B7FA8">
        <w:rPr>
          <w:rFonts w:ascii="Times New Roman" w:hAnsi="Times New Roman" w:cs="Times New Roman"/>
          <w:b/>
          <w:color w:val="09280E"/>
        </w:rPr>
        <w:t xml:space="preserve"> (opcode 0xED</w:t>
      </w:r>
      <w:r w:rsidR="00F74E44" w:rsidRPr="008B7FA8">
        <w:rPr>
          <w:rFonts w:ascii="Times New Roman" w:hAnsi="Times New Roman" w:cs="Times New Roman"/>
          <w:b/>
          <w:color w:val="09280E"/>
        </w:rPr>
        <w:t xml:space="preserve"> ). This instruction is </w:t>
      </w:r>
      <w:r w:rsidRPr="008B7FA8">
        <w:rPr>
          <w:rFonts w:ascii="Times New Roman" w:hAnsi="Times New Roman" w:cs="Times New Roman"/>
          <w:b/>
          <w:color w:val="09280E"/>
        </w:rPr>
        <w:t>used with a magic string VMXh  to perform VMware detection. Is that in use</w:t>
      </w:r>
      <w:r w:rsidR="00F74E44" w:rsidRPr="008B7FA8">
        <w:rPr>
          <w:rFonts w:ascii="Times New Roman" w:hAnsi="Times New Roman" w:cs="Times New Roman"/>
          <w:b/>
          <w:color w:val="09280E"/>
        </w:rPr>
        <w:t xml:space="preserve"> </w:t>
      </w:r>
      <w:r w:rsidRPr="008B7FA8">
        <w:rPr>
          <w:rFonts w:ascii="Times New Roman" w:hAnsi="Times New Roman" w:cs="Times New Roman"/>
          <w:b/>
          <w:color w:val="09280E"/>
        </w:rPr>
        <w:t>in this malware? Using the cross-references to the function that executes</w:t>
      </w:r>
      <w:r w:rsidR="00F74E44" w:rsidRPr="008B7FA8">
        <w:rPr>
          <w:rFonts w:ascii="Times New Roman" w:hAnsi="Times New Roman" w:cs="Times New Roman"/>
          <w:b/>
          <w:color w:val="09280E"/>
        </w:rPr>
        <w:t xml:space="preserve"> </w:t>
      </w:r>
      <w:r w:rsidRPr="008B7FA8">
        <w:rPr>
          <w:rFonts w:ascii="Times New Roman" w:hAnsi="Times New Roman" w:cs="Times New Roman"/>
          <w:b/>
          <w:color w:val="09280E"/>
        </w:rPr>
        <w:t>the in instruction, is there further evidence of VMware detection?</w:t>
      </w:r>
    </w:p>
    <w:p w14:paraId="0A34CF24" w14:textId="798E8D28" w:rsidR="005D7043" w:rsidRPr="008B7FA8" w:rsidRDefault="005D7043"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Yes, we the string VMXh is used at this malware. We use search sequence function to find 0xED, and double click the function "in"</w:t>
      </w:r>
      <w:r w:rsidR="00C068E3" w:rsidRPr="008B7FA8">
        <w:rPr>
          <w:rFonts w:ascii="Times New Roman" w:hAnsi="Times New Roman" w:cs="Times New Roman"/>
          <w:color w:val="09280E"/>
        </w:rPr>
        <w:t xml:space="preserve"> at the address </w:t>
      </w:r>
      <w:r w:rsidR="002B07C0" w:rsidRPr="008B7FA8">
        <w:rPr>
          <w:rFonts w:ascii="Times New Roman" w:hAnsi="Times New Roman" w:cs="Times New Roman"/>
          <w:color w:val="09280E"/>
        </w:rPr>
        <w:t>0x100061DB</w:t>
      </w:r>
      <w:r w:rsidR="00C068E3" w:rsidRPr="008B7FA8">
        <w:rPr>
          <w:rFonts w:ascii="Times New Roman" w:hAnsi="Times New Roman" w:cs="Times New Roman"/>
          <w:color w:val="09280E"/>
        </w:rPr>
        <w:t>. To get the value stored in eax</w:t>
      </w:r>
      <w:r w:rsidRPr="008B7FA8">
        <w:rPr>
          <w:rFonts w:ascii="Times New Roman" w:hAnsi="Times New Roman" w:cs="Times New Roman"/>
          <w:color w:val="09280E"/>
        </w:rPr>
        <w:t xml:space="preserve">, we </w:t>
      </w:r>
      <w:r w:rsidR="002B07C0" w:rsidRPr="008B7FA8">
        <w:rPr>
          <w:rFonts w:ascii="Times New Roman" w:hAnsi="Times New Roman" w:cs="Times New Roman"/>
          <w:color w:val="09280E"/>
        </w:rPr>
        <w:t>moved the censor to upper code.</w:t>
      </w:r>
    </w:p>
    <w:p w14:paraId="088F391C" w14:textId="081FEC7F" w:rsidR="002B07C0" w:rsidRPr="008B7FA8" w:rsidRDefault="002B07C0"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mov</w:t>
      </w:r>
      <w:r w:rsidRPr="008B7FA8">
        <w:rPr>
          <w:rFonts w:ascii="Times New Roman" w:hAnsi="Times New Roman" w:cs="Times New Roman"/>
          <w:color w:val="09280E"/>
        </w:rPr>
        <w:tab/>
        <w:t>eax, 564D5868h</w:t>
      </w:r>
      <w:r w:rsidR="00422A46" w:rsidRPr="008B7FA8">
        <w:rPr>
          <w:rFonts w:ascii="Times New Roman" w:hAnsi="Times New Roman" w:cs="Times New Roman"/>
          <w:color w:val="09280E"/>
        </w:rPr>
        <w:t xml:space="preserve">  ;VMXh</w:t>
      </w:r>
    </w:p>
    <w:p w14:paraId="6CCA3B41" w14:textId="29319F75" w:rsidR="002B07C0" w:rsidRPr="008B7FA8" w:rsidRDefault="002B07C0"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mov</w:t>
      </w:r>
      <w:r w:rsidRPr="008B7FA8">
        <w:rPr>
          <w:rFonts w:ascii="Times New Roman" w:hAnsi="Times New Roman" w:cs="Times New Roman"/>
          <w:color w:val="09280E"/>
        </w:rPr>
        <w:tab/>
        <w:t>ebx, 0</w:t>
      </w:r>
    </w:p>
    <w:p w14:paraId="0BF74C2A" w14:textId="2E2A466E" w:rsidR="002B07C0" w:rsidRPr="008B7FA8" w:rsidRDefault="002B07C0"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 xml:space="preserve">mov </w:t>
      </w:r>
      <w:r w:rsidRPr="008B7FA8">
        <w:rPr>
          <w:rFonts w:ascii="Times New Roman" w:hAnsi="Times New Roman" w:cs="Times New Roman"/>
          <w:color w:val="09280E"/>
        </w:rPr>
        <w:tab/>
        <w:t>exc, 0Ah</w:t>
      </w:r>
    </w:p>
    <w:p w14:paraId="0DC3DE0D" w14:textId="4BC07D3B" w:rsidR="002B07C0" w:rsidRPr="008B7FA8" w:rsidRDefault="002B07C0"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mov</w:t>
      </w:r>
      <w:r w:rsidRPr="008B7FA8">
        <w:rPr>
          <w:rFonts w:ascii="Times New Roman" w:hAnsi="Times New Roman" w:cs="Times New Roman"/>
          <w:color w:val="09280E"/>
        </w:rPr>
        <w:tab/>
        <w:t>edx, 5658h</w:t>
      </w:r>
      <w:r w:rsidR="00422A46" w:rsidRPr="008B7FA8">
        <w:rPr>
          <w:rFonts w:ascii="Times New Roman" w:hAnsi="Times New Roman" w:cs="Times New Roman"/>
          <w:color w:val="09280E"/>
        </w:rPr>
        <w:t xml:space="preserve">   ; VM</w:t>
      </w:r>
    </w:p>
    <w:p w14:paraId="7D2B2E55" w14:textId="3F0441FF" w:rsidR="002B07C0" w:rsidRPr="008B7FA8" w:rsidRDefault="002B07C0"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in</w:t>
      </w:r>
      <w:r w:rsidRPr="008B7FA8">
        <w:rPr>
          <w:rFonts w:ascii="Times New Roman" w:hAnsi="Times New Roman" w:cs="Times New Roman"/>
          <w:color w:val="09280E"/>
        </w:rPr>
        <w:tab/>
        <w:t>eax, dx</w:t>
      </w:r>
    </w:p>
    <w:p w14:paraId="235F6B40" w14:textId="42739229" w:rsidR="004707A6" w:rsidRPr="008B7FA8" w:rsidRDefault="004707A6"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cmp</w:t>
      </w:r>
      <w:r w:rsidRPr="008B7FA8">
        <w:rPr>
          <w:rFonts w:ascii="Times New Roman" w:hAnsi="Times New Roman" w:cs="Times New Roman"/>
          <w:color w:val="09280E"/>
        </w:rPr>
        <w:tab/>
        <w:t>ebx, 564D5868h</w:t>
      </w:r>
      <w:r w:rsidR="00422A46" w:rsidRPr="008B7FA8">
        <w:rPr>
          <w:rFonts w:ascii="Times New Roman" w:hAnsi="Times New Roman" w:cs="Times New Roman"/>
          <w:color w:val="09280E"/>
        </w:rPr>
        <w:t xml:space="preserve">  ;VMXh</w:t>
      </w:r>
      <w:r w:rsidR="00D4360D" w:rsidRPr="008B7FA8">
        <w:rPr>
          <w:rFonts w:ascii="Times New Roman" w:hAnsi="Times New Roman" w:cs="Times New Roman"/>
          <w:color w:val="09280E"/>
        </w:rPr>
        <w:t>. If two values are equal, Z is set to 1 otherwise 0.</w:t>
      </w:r>
    </w:p>
    <w:p w14:paraId="21C686D7" w14:textId="3703C534" w:rsidR="00015C60" w:rsidRPr="008B7FA8" w:rsidRDefault="00015C60"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w:t>
      </w:r>
    </w:p>
    <w:p w14:paraId="582FA618" w14:textId="77AEF55F" w:rsidR="00015C60" w:rsidRPr="008B7FA8" w:rsidRDefault="00015C60"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w:t>
      </w:r>
    </w:p>
    <w:p w14:paraId="26B1379B" w14:textId="41836391" w:rsidR="00015C60" w:rsidRPr="008B7FA8" w:rsidRDefault="00015C60"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jmp</w:t>
      </w:r>
      <w:r w:rsidRPr="008B7FA8">
        <w:rPr>
          <w:rFonts w:ascii="Times New Roman" w:hAnsi="Times New Roman" w:cs="Times New Roman"/>
          <w:color w:val="09280E"/>
        </w:rPr>
        <w:tab/>
        <w:t>short loc_100061F6; jump to the address 0x100061F6</w:t>
      </w:r>
    </w:p>
    <w:p w14:paraId="6C7D3C70" w14:textId="77777777" w:rsidR="00866002" w:rsidRPr="008B7FA8" w:rsidRDefault="00866002" w:rsidP="00BB1AD2">
      <w:pPr>
        <w:widowControl w:val="0"/>
        <w:autoSpaceDE w:val="0"/>
        <w:autoSpaceDN w:val="0"/>
        <w:adjustRightInd w:val="0"/>
        <w:spacing w:line="360" w:lineRule="auto"/>
        <w:rPr>
          <w:rFonts w:ascii="Times New Roman" w:hAnsi="Times New Roman" w:cs="Times New Roman"/>
          <w:color w:val="09280E"/>
        </w:rPr>
      </w:pPr>
    </w:p>
    <w:p w14:paraId="1B848D2D" w14:textId="63B480F8" w:rsidR="00866002" w:rsidRPr="008B7FA8" w:rsidRDefault="00866002"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 xml:space="preserve">In this code area, the value stored at eax is 564D5868h whose ASCII code is VMXh by right click on it. </w:t>
      </w:r>
      <w:r w:rsidR="007D4B1B" w:rsidRPr="008B7FA8">
        <w:rPr>
          <w:rFonts w:ascii="Times New Roman" w:hAnsi="Times New Roman" w:cs="Times New Roman"/>
          <w:color w:val="09280E"/>
        </w:rPr>
        <w:t xml:space="preserve">For the further evidence, double click on the code cross reference, </w:t>
      </w:r>
      <w:r w:rsidR="00BC4423" w:rsidRPr="008B7FA8">
        <w:rPr>
          <w:rFonts w:ascii="Times New Roman" w:hAnsi="Times New Roman" w:cs="Times New Roman"/>
          <w:color w:val="09280E"/>
        </w:rPr>
        <w:t>and we found the operand like that:</w:t>
      </w:r>
    </w:p>
    <w:p w14:paraId="37055C59" w14:textId="4263C2F2" w:rsidR="00BC4423" w:rsidRPr="008B7FA8" w:rsidRDefault="00E53348"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mov</w:t>
      </w:r>
      <w:r w:rsidR="00BC4423" w:rsidRPr="008B7FA8">
        <w:rPr>
          <w:rFonts w:ascii="Times New Roman" w:hAnsi="Times New Roman" w:cs="Times New Roman"/>
          <w:color w:val="09280E"/>
        </w:rPr>
        <w:t xml:space="preserve"> [esp+8+var_8], offset  aFoundVirtualMa: "Found Virtual Machine, Install Cancel."</w:t>
      </w:r>
      <w:r w:rsidRPr="008B7FA8">
        <w:rPr>
          <w:rFonts w:ascii="Times New Roman" w:hAnsi="Times New Roman" w:cs="Times New Roman"/>
          <w:color w:val="09280E"/>
        </w:rPr>
        <w:t xml:space="preserve"> which could be result of detecting virtual machine.</w:t>
      </w:r>
    </w:p>
    <w:p w14:paraId="02F113AB" w14:textId="77777777" w:rsidR="001A1F9F" w:rsidRPr="008B7FA8" w:rsidRDefault="001A1F9F" w:rsidP="00BB1AD2">
      <w:pPr>
        <w:widowControl w:val="0"/>
        <w:autoSpaceDE w:val="0"/>
        <w:autoSpaceDN w:val="0"/>
        <w:adjustRightInd w:val="0"/>
        <w:spacing w:line="360" w:lineRule="auto"/>
        <w:rPr>
          <w:rFonts w:ascii="Times New Roman" w:hAnsi="Times New Roman" w:cs="Times New Roman"/>
          <w:color w:val="09280E"/>
        </w:rPr>
      </w:pPr>
    </w:p>
    <w:p w14:paraId="5C4EF63C" w14:textId="77777777" w:rsidR="00684329" w:rsidRPr="008B7FA8" w:rsidRDefault="00684329" w:rsidP="00BB1AD2">
      <w:pPr>
        <w:widowControl w:val="0"/>
        <w:autoSpaceDE w:val="0"/>
        <w:autoSpaceDN w:val="0"/>
        <w:adjustRightInd w:val="0"/>
        <w:spacing w:line="360" w:lineRule="auto"/>
        <w:rPr>
          <w:rFonts w:ascii="Times New Roman" w:hAnsi="Times New Roman" w:cs="Times New Roman"/>
          <w:b/>
          <w:color w:val="09280E"/>
        </w:rPr>
      </w:pPr>
      <w:r w:rsidRPr="008B7FA8">
        <w:rPr>
          <w:rFonts w:ascii="Times New Roman" w:hAnsi="Times New Roman" w:cs="Times New Roman"/>
          <w:b/>
          <w:color w:val="09280E"/>
        </w:rPr>
        <w:t>18. Jump your cursor to 0x1001D988. What do you find?</w:t>
      </w:r>
    </w:p>
    <w:p w14:paraId="43520889" w14:textId="33846B0F" w:rsidR="00E67DAD" w:rsidRPr="008B7FA8" w:rsidRDefault="00353C8F"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noProof/>
          <w:color w:val="09280E"/>
        </w:rPr>
        <w:drawing>
          <wp:inline distT="0" distB="0" distL="0" distR="0" wp14:anchorId="7390C9F7" wp14:editId="02DB00EB">
            <wp:extent cx="2175933" cy="2607917"/>
            <wp:effectExtent l="0" t="0" r="8890" b="8890"/>
            <wp:docPr id="11" name="Picture 11" descr="Mac:Users:xiaoyizhou:Desktop:Screen Shot 2014-10-22 at 10.15.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xiaoyizhou:Desktop:Screen Shot 2014-10-22 at 10.15.21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5933" cy="2607917"/>
                    </a:xfrm>
                    <a:prstGeom prst="rect">
                      <a:avLst/>
                    </a:prstGeom>
                    <a:noFill/>
                    <a:ln>
                      <a:noFill/>
                    </a:ln>
                  </pic:spPr>
                </pic:pic>
              </a:graphicData>
            </a:graphic>
          </wp:inline>
        </w:drawing>
      </w:r>
      <w:r w:rsidR="00EC6B7E" w:rsidRPr="008B7FA8">
        <w:rPr>
          <w:rFonts w:ascii="Times New Roman" w:hAnsi="Times New Roman" w:cs="Times New Roman"/>
          <w:noProof/>
          <w:color w:val="09280E"/>
        </w:rPr>
        <w:drawing>
          <wp:inline distT="0" distB="0" distL="0" distR="0" wp14:anchorId="7F0E24F5" wp14:editId="7A08D20D">
            <wp:extent cx="2764641" cy="2937933"/>
            <wp:effectExtent l="0" t="0" r="4445" b="8890"/>
            <wp:docPr id="12" name="Picture 12" descr="Mac:Users:xiaoyizhou:Desktop:Screen Shot 2014-10-22 at 10.16.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xiaoyizhou:Desktop:Screen Shot 2014-10-22 at 10.16.09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4641" cy="2937933"/>
                    </a:xfrm>
                    <a:prstGeom prst="rect">
                      <a:avLst/>
                    </a:prstGeom>
                    <a:noFill/>
                    <a:ln>
                      <a:noFill/>
                    </a:ln>
                  </pic:spPr>
                </pic:pic>
              </a:graphicData>
            </a:graphic>
          </wp:inline>
        </w:drawing>
      </w:r>
    </w:p>
    <w:p w14:paraId="590E9ADD" w14:textId="26BEF2CB" w:rsidR="00F86819" w:rsidRPr="008B7FA8" w:rsidRDefault="00353C8F"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 xml:space="preserve">If we want to jump to a specific location, we can press G and put the address on the message box. </w:t>
      </w:r>
      <w:r w:rsidR="00F86819" w:rsidRPr="008B7FA8">
        <w:rPr>
          <w:rFonts w:ascii="Times New Roman" w:hAnsi="Times New Roman" w:cs="Times New Roman"/>
          <w:color w:val="09280E"/>
        </w:rPr>
        <w:t>I f</w:t>
      </w:r>
      <w:r w:rsidR="007556FF" w:rsidRPr="008B7FA8">
        <w:rPr>
          <w:rFonts w:ascii="Times New Roman" w:hAnsi="Times New Roman" w:cs="Times New Roman"/>
          <w:color w:val="09280E"/>
        </w:rPr>
        <w:t xml:space="preserve">ound there isn't any operation </w:t>
      </w:r>
      <w:r w:rsidR="00350BE9" w:rsidRPr="008B7FA8">
        <w:rPr>
          <w:rFonts w:ascii="Times New Roman" w:hAnsi="Times New Roman" w:cs="Times New Roman"/>
          <w:color w:val="09280E"/>
        </w:rPr>
        <w:t xml:space="preserve">but </w:t>
      </w:r>
      <w:r w:rsidR="00F86819" w:rsidRPr="008B7FA8">
        <w:rPr>
          <w:rFonts w:ascii="Times New Roman" w:hAnsi="Times New Roman" w:cs="Times New Roman"/>
          <w:color w:val="09280E"/>
        </w:rPr>
        <w:t>the data 0x2D.</w:t>
      </w:r>
    </w:p>
    <w:p w14:paraId="758C441C" w14:textId="77777777" w:rsidR="001A1F9F" w:rsidRPr="008B7FA8" w:rsidRDefault="001A1F9F" w:rsidP="00BB1AD2">
      <w:pPr>
        <w:widowControl w:val="0"/>
        <w:autoSpaceDE w:val="0"/>
        <w:autoSpaceDN w:val="0"/>
        <w:adjustRightInd w:val="0"/>
        <w:spacing w:line="360" w:lineRule="auto"/>
        <w:rPr>
          <w:rFonts w:ascii="Times New Roman" w:hAnsi="Times New Roman" w:cs="Times New Roman"/>
          <w:color w:val="09280E"/>
        </w:rPr>
      </w:pPr>
    </w:p>
    <w:p w14:paraId="5C49442C" w14:textId="76EA621D" w:rsidR="00684329" w:rsidRPr="008B7FA8" w:rsidRDefault="00684329" w:rsidP="00BB1AD2">
      <w:pPr>
        <w:widowControl w:val="0"/>
        <w:autoSpaceDE w:val="0"/>
        <w:autoSpaceDN w:val="0"/>
        <w:adjustRightInd w:val="0"/>
        <w:spacing w:line="360" w:lineRule="auto"/>
        <w:rPr>
          <w:rFonts w:ascii="Times New Roman" w:hAnsi="Times New Roman" w:cs="Times New Roman"/>
          <w:b/>
          <w:color w:val="09280E"/>
        </w:rPr>
      </w:pPr>
      <w:r w:rsidRPr="008B7FA8">
        <w:rPr>
          <w:rFonts w:ascii="Times New Roman" w:hAnsi="Times New Roman" w:cs="Times New Roman"/>
          <w:b/>
          <w:color w:val="09280E"/>
        </w:rPr>
        <w:t xml:space="preserve">19. If you have the IDA Python plug-in installed (included with the </w:t>
      </w:r>
      <w:r w:rsidR="00F74E44" w:rsidRPr="008B7FA8">
        <w:rPr>
          <w:rFonts w:ascii="Times New Roman" w:hAnsi="Times New Roman" w:cs="Times New Roman"/>
          <w:b/>
          <w:color w:val="09280E"/>
        </w:rPr>
        <w:t xml:space="preserve">commercial </w:t>
      </w:r>
      <w:r w:rsidRPr="008B7FA8">
        <w:rPr>
          <w:rFonts w:ascii="Times New Roman" w:hAnsi="Times New Roman" w:cs="Times New Roman"/>
          <w:b/>
          <w:color w:val="09280E"/>
        </w:rPr>
        <w:t>version of IDA Pro), run Lab05-</w:t>
      </w:r>
      <w:r w:rsidR="0063094A" w:rsidRPr="008B7FA8">
        <w:rPr>
          <w:rFonts w:ascii="Times New Roman" w:hAnsi="Times New Roman" w:cs="Times New Roman"/>
          <w:b/>
          <w:color w:val="09280E"/>
        </w:rPr>
        <w:t>01.py,</w:t>
      </w:r>
      <w:r w:rsidRPr="008B7FA8">
        <w:rPr>
          <w:rFonts w:ascii="Times New Roman" w:hAnsi="Times New Roman" w:cs="Times New Roman"/>
          <w:b/>
          <w:color w:val="09280E"/>
        </w:rPr>
        <w:t xml:space="preserve"> an IDA Pro Python script</w:t>
      </w:r>
      <w:r w:rsidR="00F74E44" w:rsidRPr="008B7FA8">
        <w:rPr>
          <w:rFonts w:ascii="Times New Roman" w:hAnsi="Times New Roman" w:cs="Times New Roman"/>
          <w:b/>
          <w:color w:val="09280E"/>
        </w:rPr>
        <w:t xml:space="preserve"> </w:t>
      </w:r>
      <w:r w:rsidRPr="008B7FA8">
        <w:rPr>
          <w:rFonts w:ascii="Times New Roman" w:hAnsi="Times New Roman" w:cs="Times New Roman"/>
          <w:b/>
          <w:color w:val="09280E"/>
        </w:rPr>
        <w:t>provided with the malware for this book. (Make sure the cursor is at</w:t>
      </w:r>
      <w:r w:rsidR="00F74E44" w:rsidRPr="008B7FA8">
        <w:rPr>
          <w:rFonts w:ascii="Times New Roman" w:hAnsi="Times New Roman" w:cs="Times New Roman"/>
          <w:b/>
          <w:color w:val="09280E"/>
        </w:rPr>
        <w:t xml:space="preserve"> </w:t>
      </w:r>
      <w:r w:rsidRPr="008B7FA8">
        <w:rPr>
          <w:rFonts w:ascii="Times New Roman" w:hAnsi="Times New Roman" w:cs="Times New Roman"/>
          <w:b/>
          <w:color w:val="09280E"/>
        </w:rPr>
        <w:t>0x1001D988.) What happens after you run the script?</w:t>
      </w:r>
    </w:p>
    <w:p w14:paraId="1AB7A0DE" w14:textId="3C9E8A3B" w:rsidR="000E30F0" w:rsidRPr="008B7FA8" w:rsidRDefault="000E30F0"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We saw the python script like the following:</w:t>
      </w:r>
    </w:p>
    <w:p w14:paraId="11A33114" w14:textId="4FE51EB9" w:rsidR="000E30F0" w:rsidRPr="008B7FA8" w:rsidRDefault="000E30F0"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sea= ScreenEA()</w:t>
      </w:r>
      <w:r w:rsidR="001904D0" w:rsidRPr="008B7FA8">
        <w:rPr>
          <w:rFonts w:ascii="Times New Roman" w:hAnsi="Times New Roman" w:cs="Times New Roman"/>
          <w:color w:val="09280E"/>
        </w:rPr>
        <w:tab/>
        <w:t>/* current location of the censor at 0x2D */</w:t>
      </w:r>
    </w:p>
    <w:p w14:paraId="2929DB97" w14:textId="4124847E" w:rsidR="000E30F0" w:rsidRPr="008B7FA8" w:rsidRDefault="000E30F0"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for i range (0x00, 0x50)</w:t>
      </w:r>
      <w:r w:rsidR="001904D0" w:rsidRPr="008B7FA8">
        <w:rPr>
          <w:rFonts w:ascii="Times New Roman" w:hAnsi="Times New Roman" w:cs="Times New Roman"/>
          <w:color w:val="09280E"/>
        </w:rPr>
        <w:tab/>
        <w:t>/*for loop starts at 0, end at 80 */</w:t>
      </w:r>
    </w:p>
    <w:p w14:paraId="586806B2" w14:textId="679419C0" w:rsidR="000E30F0" w:rsidRPr="008B7FA8" w:rsidRDefault="000E30F0"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ab/>
        <w:t>b=byte(sea+i)</w:t>
      </w:r>
      <w:r w:rsidR="007029E3" w:rsidRPr="008B7FA8">
        <w:rPr>
          <w:rFonts w:ascii="Times New Roman" w:hAnsi="Times New Roman" w:cs="Times New Roman"/>
          <w:color w:val="09280E"/>
        </w:rPr>
        <w:tab/>
      </w:r>
      <w:r w:rsidR="007029E3" w:rsidRPr="008B7FA8">
        <w:rPr>
          <w:rFonts w:ascii="Times New Roman" w:hAnsi="Times New Roman" w:cs="Times New Roman"/>
          <w:color w:val="09280E"/>
        </w:rPr>
        <w:tab/>
      </w:r>
      <w:r w:rsidR="0035606C" w:rsidRPr="008B7FA8">
        <w:rPr>
          <w:rFonts w:ascii="Times New Roman" w:hAnsi="Times New Roman" w:cs="Times New Roman"/>
          <w:color w:val="09280E"/>
        </w:rPr>
        <w:t>/*move the plaintext to the next one */</w:t>
      </w:r>
    </w:p>
    <w:p w14:paraId="0AF856CF" w14:textId="764BBB5A" w:rsidR="000E30F0" w:rsidRPr="008B7FA8" w:rsidRDefault="000E30F0"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ab/>
        <w:t>decode_byte=b^0x55</w:t>
      </w:r>
      <w:r w:rsidR="007029E3" w:rsidRPr="008B7FA8">
        <w:rPr>
          <w:rFonts w:ascii="Times New Roman" w:hAnsi="Times New Roman" w:cs="Times New Roman"/>
          <w:color w:val="09280E"/>
        </w:rPr>
        <w:tab/>
      </w:r>
      <w:r w:rsidR="007029E3" w:rsidRPr="008B7FA8">
        <w:rPr>
          <w:rFonts w:ascii="Times New Roman" w:hAnsi="Times New Roman" w:cs="Times New Roman"/>
          <w:color w:val="09280E"/>
        </w:rPr>
        <w:tab/>
        <w:t>/*encrypt the data with XOR 0x55, 80 in decimal */</w:t>
      </w:r>
    </w:p>
    <w:p w14:paraId="15EEDB3B" w14:textId="47CBB6A0" w:rsidR="000E30F0" w:rsidRPr="008B7FA8" w:rsidRDefault="000E30F0"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ab/>
        <w:t>Patcgbyte(sea+i, decode_byte)</w:t>
      </w:r>
    </w:p>
    <w:p w14:paraId="19395702" w14:textId="77777777" w:rsidR="000E30F0" w:rsidRPr="008B7FA8" w:rsidRDefault="000E30F0" w:rsidP="00BB1AD2">
      <w:pPr>
        <w:widowControl w:val="0"/>
        <w:autoSpaceDE w:val="0"/>
        <w:autoSpaceDN w:val="0"/>
        <w:adjustRightInd w:val="0"/>
        <w:spacing w:line="360" w:lineRule="auto"/>
        <w:rPr>
          <w:rFonts w:ascii="Times New Roman" w:hAnsi="Times New Roman" w:cs="Times New Roman"/>
          <w:color w:val="09280E"/>
        </w:rPr>
      </w:pPr>
    </w:p>
    <w:p w14:paraId="211DE0D6" w14:textId="3B324CB2" w:rsidR="001A1F9F" w:rsidRPr="008B7FA8" w:rsidRDefault="005D0376"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This</w:t>
      </w:r>
      <w:r w:rsidR="00DE44F9" w:rsidRPr="008B7FA8">
        <w:rPr>
          <w:rFonts w:ascii="Times New Roman" w:hAnsi="Times New Roman" w:cs="Times New Roman"/>
          <w:color w:val="09280E"/>
        </w:rPr>
        <w:t xml:space="preserve"> is</w:t>
      </w:r>
      <w:r w:rsidRPr="008B7FA8">
        <w:rPr>
          <w:rFonts w:ascii="Times New Roman" w:hAnsi="Times New Roman" w:cs="Times New Roman"/>
          <w:color w:val="09280E"/>
        </w:rPr>
        <w:t xml:space="preserve"> a</w:t>
      </w:r>
      <w:r w:rsidR="00DE44F9" w:rsidRPr="008B7FA8">
        <w:rPr>
          <w:rFonts w:ascii="Times New Roman" w:hAnsi="Times New Roman" w:cs="Times New Roman"/>
          <w:color w:val="09280E"/>
        </w:rPr>
        <w:t>n</w:t>
      </w:r>
      <w:r w:rsidRPr="008B7FA8">
        <w:rPr>
          <w:rFonts w:ascii="Times New Roman" w:hAnsi="Times New Roman" w:cs="Times New Roman"/>
          <w:color w:val="09280E"/>
        </w:rPr>
        <w:t xml:space="preserve"> encryption function. </w:t>
      </w:r>
    </w:p>
    <w:p w14:paraId="45B5BA03" w14:textId="0E3B26F1" w:rsidR="00255C6B" w:rsidRPr="008B7FA8" w:rsidRDefault="0042734C"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Data from 0x2D to 0</w:t>
      </w:r>
      <w:r w:rsidR="00735EBA" w:rsidRPr="008B7FA8">
        <w:rPr>
          <w:rFonts w:ascii="Times New Roman" w:hAnsi="Times New Roman" w:cs="Times New Roman"/>
          <w:color w:val="09280E"/>
        </w:rPr>
        <w:t xml:space="preserve">x61 has been encrypted. After we run the lab5-01.py, we can see the </w:t>
      </w:r>
      <w:r w:rsidR="002E1CD4" w:rsidRPr="008B7FA8">
        <w:rPr>
          <w:rFonts w:ascii="Times New Roman" w:hAnsi="Times New Roman" w:cs="Times New Roman"/>
          <w:color w:val="09280E"/>
        </w:rPr>
        <w:t xml:space="preserve">plaintext has been encrypted into readable character. See the </w:t>
      </w:r>
      <w:r w:rsidR="00735EBA" w:rsidRPr="008B7FA8">
        <w:rPr>
          <w:rFonts w:ascii="Times New Roman" w:hAnsi="Times New Roman" w:cs="Times New Roman"/>
          <w:color w:val="09280E"/>
        </w:rPr>
        <w:t xml:space="preserve">ciphertext </w:t>
      </w:r>
      <w:r w:rsidR="006308AC" w:rsidRPr="008B7FA8">
        <w:rPr>
          <w:rFonts w:ascii="Times New Roman" w:hAnsi="Times New Roman" w:cs="Times New Roman"/>
          <w:color w:val="09280E"/>
        </w:rPr>
        <w:t xml:space="preserve">by press A. The ciphertext </w:t>
      </w:r>
      <w:r w:rsidR="00735EBA" w:rsidRPr="008B7FA8">
        <w:rPr>
          <w:rFonts w:ascii="Times New Roman" w:hAnsi="Times New Roman" w:cs="Times New Roman"/>
          <w:color w:val="09280E"/>
        </w:rPr>
        <w:t>is xdoor is this backdoor, string decoded for Practical Malware Analysis Lab :)1234.</w:t>
      </w:r>
    </w:p>
    <w:p w14:paraId="66C4B833" w14:textId="4C60C989" w:rsidR="005D3887" w:rsidRDefault="00255C6B"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 xml:space="preserve">Actually we don't have to run the python script if our IDA version doesn't have the python plug in. </w:t>
      </w:r>
      <w:r w:rsidR="006C3C0D">
        <w:rPr>
          <w:rFonts w:ascii="Times New Roman" w:hAnsi="Times New Roman" w:cs="Times New Roman"/>
          <w:color w:val="09280E"/>
        </w:rPr>
        <w:t>In IDA Pro demo version, we don't have it. Therefo</w:t>
      </w:r>
      <w:r w:rsidR="005D3887">
        <w:rPr>
          <w:rFonts w:ascii="Times New Roman" w:hAnsi="Times New Roman" w:cs="Times New Roman"/>
          <w:color w:val="09280E"/>
        </w:rPr>
        <w:t xml:space="preserve">re we can write a program to decrypt this string. See next page. However, we should manipulate and change some characters because 0x5, 0x14, 0x18 and 0x19 are special characters at ASCII table. So we need to pass the decimal value to cipher number variable. </w:t>
      </w:r>
    </w:p>
    <w:p w14:paraId="7CFDF0FA" w14:textId="6D8D74BF" w:rsidR="002429A6" w:rsidRPr="008B7FA8" w:rsidRDefault="005D3887" w:rsidP="00BB1AD2">
      <w:pPr>
        <w:widowControl w:val="0"/>
        <w:autoSpaceDE w:val="0"/>
        <w:autoSpaceDN w:val="0"/>
        <w:adjustRightInd w:val="0"/>
        <w:spacing w:line="360" w:lineRule="auto"/>
        <w:rPr>
          <w:rFonts w:ascii="Times New Roman" w:hAnsi="Times New Roman" w:cs="Times New Roman"/>
          <w:color w:val="09280E"/>
        </w:rPr>
      </w:pPr>
      <w:r>
        <w:rPr>
          <w:rFonts w:ascii="Times New Roman" w:hAnsi="Times New Roman" w:cs="Times New Roman"/>
          <w:noProof/>
          <w:color w:val="09280E"/>
        </w:rPr>
        <w:drawing>
          <wp:inline distT="0" distB="0" distL="0" distR="0" wp14:anchorId="714422C9" wp14:editId="3FD0E7FE">
            <wp:extent cx="6011333" cy="3928089"/>
            <wp:effectExtent l="0" t="0" r="8890" b="9525"/>
            <wp:docPr id="19" name="Picture 19" descr="Mac:Users:xiaoyizhou:Desktop:Screen Shot 2014-10-22 at 9.50.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xiaoyizhou:Desktop:Screen Shot 2014-10-22 at 9.50.26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3923" cy="3929782"/>
                    </a:xfrm>
                    <a:prstGeom prst="rect">
                      <a:avLst/>
                    </a:prstGeom>
                    <a:noFill/>
                    <a:ln>
                      <a:noFill/>
                    </a:ln>
                  </pic:spPr>
                </pic:pic>
              </a:graphicData>
            </a:graphic>
          </wp:inline>
        </w:drawing>
      </w:r>
    </w:p>
    <w:p w14:paraId="29DD2A42" w14:textId="77777777" w:rsidR="0038783E" w:rsidRPr="008B7FA8" w:rsidRDefault="0038783E" w:rsidP="00BB1AD2">
      <w:pPr>
        <w:widowControl w:val="0"/>
        <w:autoSpaceDE w:val="0"/>
        <w:autoSpaceDN w:val="0"/>
        <w:adjustRightInd w:val="0"/>
        <w:spacing w:line="360" w:lineRule="auto"/>
        <w:rPr>
          <w:rFonts w:ascii="Times New Roman" w:hAnsi="Times New Roman" w:cs="Times New Roman"/>
          <w:color w:val="09280E"/>
          <w:sz w:val="17"/>
          <w:szCs w:val="17"/>
        </w:rPr>
      </w:pPr>
    </w:p>
    <w:p w14:paraId="01C926CD" w14:textId="77777777" w:rsidR="00684329" w:rsidRPr="008B7FA8" w:rsidRDefault="00684329" w:rsidP="00BB1AD2">
      <w:pPr>
        <w:widowControl w:val="0"/>
        <w:autoSpaceDE w:val="0"/>
        <w:autoSpaceDN w:val="0"/>
        <w:adjustRightInd w:val="0"/>
        <w:spacing w:line="360" w:lineRule="auto"/>
        <w:rPr>
          <w:rFonts w:ascii="Times New Roman" w:hAnsi="Times New Roman" w:cs="Times New Roman"/>
          <w:b/>
          <w:color w:val="09280E"/>
        </w:rPr>
      </w:pPr>
      <w:r w:rsidRPr="008B7FA8">
        <w:rPr>
          <w:rFonts w:ascii="Times New Roman" w:hAnsi="Times New Roman" w:cs="Times New Roman"/>
          <w:b/>
          <w:color w:val="09280E"/>
        </w:rPr>
        <w:t>20. With the cursor in the same location, how do you turn th</w:t>
      </w:r>
      <w:r w:rsidR="00F74E44" w:rsidRPr="008B7FA8">
        <w:rPr>
          <w:rFonts w:ascii="Times New Roman" w:hAnsi="Times New Roman" w:cs="Times New Roman"/>
          <w:b/>
          <w:color w:val="09280E"/>
        </w:rPr>
        <w:t xml:space="preserve">is data into a </w:t>
      </w:r>
      <w:r w:rsidRPr="008B7FA8">
        <w:rPr>
          <w:rFonts w:ascii="Times New Roman" w:hAnsi="Times New Roman" w:cs="Times New Roman"/>
          <w:b/>
          <w:color w:val="09280E"/>
        </w:rPr>
        <w:t>single ASCII string?</w:t>
      </w:r>
    </w:p>
    <w:p w14:paraId="753A4412" w14:textId="7C53318A" w:rsidR="00F86178" w:rsidRPr="008B7FA8" w:rsidRDefault="00F86178" w:rsidP="00BB1AD2">
      <w:pPr>
        <w:widowControl w:val="0"/>
        <w:autoSpaceDE w:val="0"/>
        <w:autoSpaceDN w:val="0"/>
        <w:adjustRightInd w:val="0"/>
        <w:spacing w:line="360" w:lineRule="auto"/>
        <w:rPr>
          <w:rFonts w:ascii="Times New Roman" w:hAnsi="Times New Roman" w:cs="Times New Roman"/>
          <w:b/>
          <w:color w:val="09280E"/>
        </w:rPr>
      </w:pPr>
      <w:r w:rsidRPr="008B7FA8">
        <w:rPr>
          <w:rFonts w:ascii="Times New Roman" w:hAnsi="Times New Roman" w:cs="Times New Roman"/>
          <w:b/>
          <w:noProof/>
          <w:color w:val="09280E"/>
        </w:rPr>
        <w:drawing>
          <wp:inline distT="0" distB="0" distL="0" distR="0" wp14:anchorId="0F141A96" wp14:editId="5C45C995">
            <wp:extent cx="5283200" cy="914400"/>
            <wp:effectExtent l="0" t="0" r="0" b="0"/>
            <wp:docPr id="13" name="Picture 13" descr="Mac:Users:xiaoyizhou:Desktop:Screen Shot 2014-10-22 at 10.17.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xiaoyizhou:Desktop:Screen Shot 2014-10-22 at 10.17.19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3200" cy="914400"/>
                    </a:xfrm>
                    <a:prstGeom prst="rect">
                      <a:avLst/>
                    </a:prstGeom>
                    <a:noFill/>
                    <a:ln>
                      <a:noFill/>
                    </a:ln>
                  </pic:spPr>
                </pic:pic>
              </a:graphicData>
            </a:graphic>
          </wp:inline>
        </w:drawing>
      </w:r>
    </w:p>
    <w:p w14:paraId="0D68F7AA" w14:textId="7E3CAE03" w:rsidR="00F86178" w:rsidRPr="008B7FA8" w:rsidRDefault="00F86178"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If we press A on keyboard, the data area at 0x2D will be like this.</w:t>
      </w:r>
      <w:r w:rsidR="00DD0074" w:rsidRPr="008B7FA8">
        <w:rPr>
          <w:rFonts w:ascii="Times New Roman" w:hAnsi="Times New Roman" w:cs="Times New Roman"/>
          <w:color w:val="09280E"/>
        </w:rPr>
        <w:t xml:space="preserve"> </w:t>
      </w:r>
      <w:r w:rsidRPr="008B7FA8">
        <w:rPr>
          <w:rFonts w:ascii="Times New Roman" w:hAnsi="Times New Roman" w:cs="Times New Roman"/>
          <w:color w:val="09280E"/>
        </w:rPr>
        <w:t xml:space="preserve">Press D on keyboard again, there will be a massage box showing that convert between data and ASCII, just click ok, and the data will be converted to hex digit again. </w:t>
      </w:r>
    </w:p>
    <w:p w14:paraId="1EA0883A" w14:textId="3DC6C464" w:rsidR="00F86178" w:rsidRPr="008B7FA8" w:rsidRDefault="00F86178" w:rsidP="00BB1AD2">
      <w:pPr>
        <w:widowControl w:val="0"/>
        <w:autoSpaceDE w:val="0"/>
        <w:autoSpaceDN w:val="0"/>
        <w:adjustRightInd w:val="0"/>
        <w:spacing w:line="360" w:lineRule="auto"/>
        <w:rPr>
          <w:rFonts w:ascii="Times New Roman" w:hAnsi="Times New Roman" w:cs="Times New Roman"/>
          <w:b/>
          <w:color w:val="09280E"/>
        </w:rPr>
      </w:pPr>
      <w:r w:rsidRPr="008B7FA8">
        <w:rPr>
          <w:rFonts w:ascii="Times New Roman" w:hAnsi="Times New Roman" w:cs="Times New Roman"/>
          <w:b/>
          <w:noProof/>
          <w:color w:val="09280E"/>
        </w:rPr>
        <w:drawing>
          <wp:inline distT="0" distB="0" distL="0" distR="0" wp14:anchorId="275FE677" wp14:editId="23BA511E">
            <wp:extent cx="4013200" cy="1219200"/>
            <wp:effectExtent l="0" t="0" r="0" b="0"/>
            <wp:docPr id="14" name="Picture 14" descr="Mac:Users:xiaoyizhou:Desktop:Screen Shot 2014-10-22 at 10.17.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xiaoyizhou:Desktop:Screen Shot 2014-10-22 at 10.17.28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3200" cy="1219200"/>
                    </a:xfrm>
                    <a:prstGeom prst="rect">
                      <a:avLst/>
                    </a:prstGeom>
                    <a:noFill/>
                    <a:ln>
                      <a:noFill/>
                    </a:ln>
                  </pic:spPr>
                </pic:pic>
              </a:graphicData>
            </a:graphic>
          </wp:inline>
        </w:drawing>
      </w:r>
    </w:p>
    <w:p w14:paraId="1C46E598" w14:textId="66E2AED7" w:rsidR="00A27704" w:rsidRPr="008B7FA8" w:rsidRDefault="00A27704"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 xml:space="preserve">We can press A and D respectively to convert between hex data and ASCII code. </w:t>
      </w:r>
    </w:p>
    <w:p w14:paraId="08655E4F" w14:textId="33DFAF21" w:rsidR="00EC5C5F" w:rsidRPr="008B7FA8" w:rsidRDefault="00EC5C5F" w:rsidP="00BB1AD2">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The string is xdoor is this backdoor, string decoded for Practical Malware Analysis Lab :)1234.</w:t>
      </w:r>
    </w:p>
    <w:p w14:paraId="12472320" w14:textId="77777777" w:rsidR="001A1F9F" w:rsidRPr="008B7FA8" w:rsidRDefault="001A1F9F" w:rsidP="00BB1AD2">
      <w:pPr>
        <w:widowControl w:val="0"/>
        <w:autoSpaceDE w:val="0"/>
        <w:autoSpaceDN w:val="0"/>
        <w:adjustRightInd w:val="0"/>
        <w:spacing w:line="360" w:lineRule="auto"/>
        <w:rPr>
          <w:rFonts w:ascii="Times New Roman" w:hAnsi="Times New Roman" w:cs="Times New Roman"/>
          <w:color w:val="09280E"/>
        </w:rPr>
      </w:pPr>
    </w:p>
    <w:p w14:paraId="1CE23FA5" w14:textId="77777777" w:rsidR="00684329" w:rsidRPr="008B7FA8" w:rsidRDefault="00684329" w:rsidP="00BB1AD2">
      <w:pPr>
        <w:spacing w:line="360" w:lineRule="auto"/>
        <w:rPr>
          <w:rFonts w:ascii="Times New Roman" w:hAnsi="Times New Roman" w:cs="Times New Roman"/>
          <w:b/>
          <w:color w:val="09280E"/>
        </w:rPr>
      </w:pPr>
      <w:r w:rsidRPr="008B7FA8">
        <w:rPr>
          <w:rFonts w:ascii="Times New Roman" w:hAnsi="Times New Roman" w:cs="Times New Roman"/>
          <w:b/>
          <w:color w:val="09280E"/>
        </w:rPr>
        <w:t>21. Open the script with a text editor. How does it work?</w:t>
      </w:r>
    </w:p>
    <w:p w14:paraId="6225ACF0" w14:textId="4A85AA74" w:rsidR="00933FAC" w:rsidRDefault="00DC6CDA" w:rsidP="00BB1AD2">
      <w:pPr>
        <w:spacing w:line="360" w:lineRule="auto"/>
        <w:rPr>
          <w:rFonts w:ascii="Times New Roman" w:hAnsi="Times New Roman" w:cs="Times New Roman"/>
          <w:color w:val="09280E"/>
        </w:rPr>
      </w:pPr>
      <w:r>
        <w:rPr>
          <w:rFonts w:ascii="Times New Roman" w:hAnsi="Times New Roman" w:cs="Times New Roman"/>
          <w:noProof/>
          <w:color w:val="09280E"/>
        </w:rPr>
        <w:drawing>
          <wp:inline distT="0" distB="0" distL="0" distR="0" wp14:anchorId="55030C4C" wp14:editId="1B16DA2F">
            <wp:extent cx="2421467" cy="1205753"/>
            <wp:effectExtent l="0" t="0" r="0" b="0"/>
            <wp:docPr id="25" name="Picture 25" descr="Mac:Users:xiaoyizhou:Desktop:Screen Shot 2014-10-22 at 11.06.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Users:xiaoyizhou:Desktop:Screen Shot 2014-10-22 at 11.06.17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21467" cy="1205753"/>
                    </a:xfrm>
                    <a:prstGeom prst="rect">
                      <a:avLst/>
                    </a:prstGeom>
                    <a:noFill/>
                    <a:ln>
                      <a:noFill/>
                    </a:ln>
                  </pic:spPr>
                </pic:pic>
              </a:graphicData>
            </a:graphic>
          </wp:inline>
        </w:drawing>
      </w:r>
    </w:p>
    <w:p w14:paraId="48CED2BE" w14:textId="41CCCABB" w:rsidR="00215983" w:rsidRPr="008B7FA8" w:rsidRDefault="00215983" w:rsidP="00BB1AD2">
      <w:pPr>
        <w:spacing w:line="360" w:lineRule="auto"/>
        <w:rPr>
          <w:rFonts w:ascii="Times New Roman" w:hAnsi="Times New Roman" w:cs="Times New Roman"/>
          <w:color w:val="09280E"/>
        </w:rPr>
      </w:pPr>
      <w:r w:rsidRPr="008B7FA8">
        <w:rPr>
          <w:rFonts w:ascii="Times New Roman" w:hAnsi="Times New Roman" w:cs="Times New Roman"/>
          <w:color w:val="09280E"/>
        </w:rPr>
        <w:t xml:space="preserve">See </w:t>
      </w:r>
      <w:r w:rsidR="00D15A62">
        <w:rPr>
          <w:rFonts w:ascii="Times New Roman" w:hAnsi="Times New Roman" w:cs="Times New Roman"/>
          <w:color w:val="09280E"/>
        </w:rPr>
        <w:t xml:space="preserve">the decryption program at </w:t>
      </w:r>
      <w:r w:rsidRPr="008B7FA8">
        <w:rPr>
          <w:rFonts w:ascii="Times New Roman" w:hAnsi="Times New Roman" w:cs="Times New Roman"/>
          <w:color w:val="09280E"/>
        </w:rPr>
        <w:t xml:space="preserve">question 19. </w:t>
      </w:r>
      <w:r w:rsidR="008B3A72">
        <w:rPr>
          <w:rFonts w:ascii="Times New Roman" w:hAnsi="Times New Roman" w:cs="Times New Roman"/>
          <w:color w:val="09280E"/>
        </w:rPr>
        <w:t xml:space="preserve">This is a python script which could be easily converted to C/C++. </w:t>
      </w:r>
      <w:r w:rsidRPr="008B7FA8">
        <w:rPr>
          <w:rFonts w:ascii="Times New Roman" w:hAnsi="Times New Roman" w:cs="Times New Roman"/>
          <w:color w:val="09280E"/>
        </w:rPr>
        <w:t xml:space="preserve">The script </w:t>
      </w:r>
      <w:r w:rsidR="00246A95" w:rsidRPr="008B7FA8">
        <w:rPr>
          <w:rFonts w:ascii="Times New Roman" w:hAnsi="Times New Roman" w:cs="Times New Roman"/>
          <w:color w:val="09280E"/>
        </w:rPr>
        <w:t xml:space="preserve">will perform </w:t>
      </w:r>
      <w:r w:rsidRPr="008B7FA8">
        <w:rPr>
          <w:rFonts w:ascii="Times New Roman" w:hAnsi="Times New Roman" w:cs="Times New Roman"/>
          <w:color w:val="09280E"/>
        </w:rPr>
        <w:t xml:space="preserve">an encryption function. </w:t>
      </w:r>
    </w:p>
    <w:p w14:paraId="7D6DE1EB" w14:textId="12E883F7" w:rsidR="0042734C" w:rsidRPr="008B7FA8" w:rsidRDefault="0042734C" w:rsidP="00BB1AD2">
      <w:pPr>
        <w:spacing w:line="360" w:lineRule="auto"/>
        <w:rPr>
          <w:rFonts w:ascii="Times New Roman" w:hAnsi="Times New Roman" w:cs="Times New Roman"/>
          <w:color w:val="09280E"/>
        </w:rPr>
      </w:pPr>
      <w:r w:rsidRPr="008B7FA8">
        <w:rPr>
          <w:rFonts w:ascii="Times New Roman" w:hAnsi="Times New Roman" w:cs="Times New Roman"/>
          <w:color w:val="09280E"/>
        </w:rPr>
        <w:t>The plaintext is the unreadable data from 0x2D to 0x61.</w:t>
      </w:r>
    </w:p>
    <w:p w14:paraId="3C22822B" w14:textId="46DD4323" w:rsidR="0042734C" w:rsidRPr="008B7FA8" w:rsidRDefault="0065070E" w:rsidP="00BB1AD2">
      <w:pPr>
        <w:spacing w:line="360" w:lineRule="auto"/>
        <w:rPr>
          <w:rFonts w:ascii="Times New Roman" w:hAnsi="Times New Roman" w:cs="Times New Roman"/>
          <w:color w:val="09280E"/>
        </w:rPr>
      </w:pPr>
      <w:r>
        <w:rPr>
          <w:rFonts w:ascii="Times New Roman" w:hAnsi="Times New Roman" w:cs="Times New Roman"/>
          <w:color w:val="09280E"/>
        </w:rPr>
        <w:t>The key is 0x55</w:t>
      </w:r>
      <w:r w:rsidR="0042734C" w:rsidRPr="008B7FA8">
        <w:rPr>
          <w:rFonts w:ascii="Times New Roman" w:hAnsi="Times New Roman" w:cs="Times New Roman"/>
          <w:color w:val="09280E"/>
        </w:rPr>
        <w:t>.</w:t>
      </w:r>
    </w:p>
    <w:p w14:paraId="2347C2ED" w14:textId="34F33DE2" w:rsidR="0042734C" w:rsidRPr="008B7FA8" w:rsidRDefault="0042734C" w:rsidP="00BB1AD2">
      <w:pPr>
        <w:spacing w:line="360" w:lineRule="auto"/>
        <w:rPr>
          <w:rFonts w:ascii="Times New Roman" w:hAnsi="Times New Roman" w:cs="Times New Roman"/>
          <w:color w:val="09280E"/>
        </w:rPr>
      </w:pPr>
      <w:r w:rsidRPr="008B7FA8">
        <w:rPr>
          <w:rFonts w:ascii="Times New Roman" w:hAnsi="Times New Roman" w:cs="Times New Roman"/>
          <w:color w:val="09280E"/>
        </w:rPr>
        <w:t>The cipher is XOR</w:t>
      </w:r>
    </w:p>
    <w:p w14:paraId="7D1B541F" w14:textId="025391A0" w:rsidR="0042734C" w:rsidRDefault="0042734C" w:rsidP="006B3DF4">
      <w:pPr>
        <w:widowControl w:val="0"/>
        <w:autoSpaceDE w:val="0"/>
        <w:autoSpaceDN w:val="0"/>
        <w:adjustRightInd w:val="0"/>
        <w:spacing w:line="360" w:lineRule="auto"/>
        <w:rPr>
          <w:rFonts w:ascii="Times New Roman" w:hAnsi="Times New Roman" w:cs="Times New Roman"/>
          <w:color w:val="09280E"/>
        </w:rPr>
      </w:pPr>
      <w:r w:rsidRPr="008B7FA8">
        <w:rPr>
          <w:rFonts w:ascii="Times New Roman" w:hAnsi="Times New Roman" w:cs="Times New Roman"/>
          <w:color w:val="09280E"/>
        </w:rPr>
        <w:t>The ciphertext is xdoor is this backdoor, string decoded for Practical Malware Analysis Lab :)1234.</w:t>
      </w:r>
    </w:p>
    <w:p w14:paraId="5B064DC9" w14:textId="1BE30DBD" w:rsidR="006B3DF4" w:rsidRDefault="006B3DF4" w:rsidP="006B3DF4">
      <w:pPr>
        <w:widowControl w:val="0"/>
        <w:autoSpaceDE w:val="0"/>
        <w:autoSpaceDN w:val="0"/>
        <w:adjustRightInd w:val="0"/>
        <w:spacing w:line="360" w:lineRule="auto"/>
        <w:jc w:val="center"/>
        <w:rPr>
          <w:rFonts w:ascii="Times New Roman" w:hAnsi="Times New Roman" w:cs="Times New Roman"/>
          <w:b/>
          <w:color w:val="09280E"/>
        </w:rPr>
      </w:pPr>
      <w:r w:rsidRPr="006B3DF4">
        <w:rPr>
          <w:rFonts w:ascii="Times New Roman" w:hAnsi="Times New Roman" w:cs="Times New Roman"/>
          <w:b/>
          <w:color w:val="09280E"/>
        </w:rPr>
        <w:t>Issues or Problems</w:t>
      </w:r>
    </w:p>
    <w:p w14:paraId="02DA9F45" w14:textId="6EFB4FEF" w:rsidR="00166D94" w:rsidRDefault="00166D94" w:rsidP="00166D94">
      <w:pPr>
        <w:widowControl w:val="0"/>
        <w:autoSpaceDE w:val="0"/>
        <w:autoSpaceDN w:val="0"/>
        <w:adjustRightInd w:val="0"/>
        <w:spacing w:line="360" w:lineRule="auto"/>
        <w:rPr>
          <w:rFonts w:ascii="Times New Roman" w:hAnsi="Times New Roman" w:cs="Times New Roman"/>
          <w:color w:val="09280E"/>
        </w:rPr>
      </w:pPr>
      <w:r>
        <w:rPr>
          <w:rFonts w:ascii="Times New Roman" w:hAnsi="Times New Roman" w:cs="Times New Roman"/>
          <w:color w:val="09280E"/>
        </w:rPr>
        <w:tab/>
        <w:t>I try to install IDA Pro python plugin but it didn't work.</w:t>
      </w:r>
      <w:r w:rsidR="00FB3E67">
        <w:rPr>
          <w:rFonts w:ascii="Times New Roman" w:hAnsi="Times New Roman" w:cs="Times New Roman"/>
          <w:color w:val="09280E"/>
        </w:rPr>
        <w:t xml:space="preserve"> </w:t>
      </w:r>
      <w:r w:rsidR="00537482">
        <w:rPr>
          <w:rFonts w:ascii="Times New Roman" w:hAnsi="Times New Roman" w:cs="Times New Roman"/>
          <w:color w:val="09280E"/>
        </w:rPr>
        <w:t>And sometimes demo version is better then free version.</w:t>
      </w:r>
    </w:p>
    <w:p w14:paraId="1D238793" w14:textId="77777777" w:rsidR="00686D15" w:rsidRDefault="00686D15" w:rsidP="00166D94">
      <w:pPr>
        <w:widowControl w:val="0"/>
        <w:autoSpaceDE w:val="0"/>
        <w:autoSpaceDN w:val="0"/>
        <w:adjustRightInd w:val="0"/>
        <w:spacing w:line="360" w:lineRule="auto"/>
        <w:rPr>
          <w:rFonts w:ascii="Times New Roman" w:hAnsi="Times New Roman" w:cs="Times New Roman"/>
          <w:color w:val="09280E"/>
        </w:rPr>
      </w:pPr>
    </w:p>
    <w:p w14:paraId="3700BAC4" w14:textId="4BCB121D" w:rsidR="00D7754C" w:rsidRDefault="00D7754C" w:rsidP="00D7754C">
      <w:pPr>
        <w:widowControl w:val="0"/>
        <w:autoSpaceDE w:val="0"/>
        <w:autoSpaceDN w:val="0"/>
        <w:adjustRightInd w:val="0"/>
        <w:spacing w:line="360" w:lineRule="auto"/>
        <w:jc w:val="center"/>
        <w:rPr>
          <w:rFonts w:ascii="Times New Roman" w:hAnsi="Times New Roman" w:cs="Times New Roman"/>
          <w:b/>
          <w:color w:val="09280E"/>
        </w:rPr>
      </w:pPr>
      <w:r w:rsidRPr="00D7754C">
        <w:rPr>
          <w:rFonts w:ascii="Times New Roman" w:hAnsi="Times New Roman" w:cs="Times New Roman"/>
          <w:b/>
          <w:color w:val="09280E"/>
        </w:rPr>
        <w:t>Conclusion</w:t>
      </w:r>
    </w:p>
    <w:p w14:paraId="338D9E90" w14:textId="611D2765" w:rsidR="00A674B6" w:rsidRPr="00A674B6" w:rsidRDefault="00FE541E" w:rsidP="00A674B6">
      <w:pPr>
        <w:widowControl w:val="0"/>
        <w:autoSpaceDE w:val="0"/>
        <w:autoSpaceDN w:val="0"/>
        <w:adjustRightInd w:val="0"/>
        <w:spacing w:line="360" w:lineRule="auto"/>
        <w:rPr>
          <w:rFonts w:ascii="Times New Roman" w:hAnsi="Times New Roman" w:cs="Times New Roman"/>
          <w:color w:val="09280E"/>
        </w:rPr>
      </w:pPr>
      <w:r>
        <w:rPr>
          <w:rFonts w:ascii="Times New Roman" w:hAnsi="Times New Roman" w:cs="Times New Roman"/>
          <w:color w:val="09280E"/>
        </w:rPr>
        <w:tab/>
        <w:t xml:space="preserve">I noticed that this malware is able to detect if it is running on virtual machine, which is interesting and seems like sneaky. I would like to see this kind of malware in future. </w:t>
      </w:r>
      <w:bookmarkStart w:id="0" w:name="_GoBack"/>
      <w:bookmarkEnd w:id="0"/>
    </w:p>
    <w:sectPr w:rsidR="00A674B6" w:rsidRPr="00A674B6" w:rsidSect="00F0687B">
      <w:headerReference w:type="even" r:id="rId33"/>
      <w:headerReference w:type="default" r:id="rId3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EABC0A" w14:textId="77777777" w:rsidR="00232ED9" w:rsidRDefault="00232ED9" w:rsidP="00DA1972">
      <w:r>
        <w:separator/>
      </w:r>
    </w:p>
  </w:endnote>
  <w:endnote w:type="continuationSeparator" w:id="0">
    <w:p w14:paraId="014B8158" w14:textId="77777777" w:rsidR="00232ED9" w:rsidRDefault="00232ED9" w:rsidP="00DA1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2B878C" w14:textId="77777777" w:rsidR="00232ED9" w:rsidRDefault="00232ED9" w:rsidP="00DA1972">
      <w:r>
        <w:separator/>
      </w:r>
    </w:p>
  </w:footnote>
  <w:footnote w:type="continuationSeparator" w:id="0">
    <w:p w14:paraId="499EF680" w14:textId="77777777" w:rsidR="00232ED9" w:rsidRDefault="00232ED9" w:rsidP="00DA197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716683" w14:textId="77777777" w:rsidR="00232ED9" w:rsidRDefault="00232ED9" w:rsidP="0044348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7DF0F0" w14:textId="77777777" w:rsidR="00232ED9" w:rsidRDefault="00FE541E" w:rsidP="00DA1972">
    <w:pPr>
      <w:pStyle w:val="Header"/>
      <w:ind w:right="360"/>
    </w:pPr>
    <w:sdt>
      <w:sdtPr>
        <w:id w:val="171999623"/>
        <w:placeholder>
          <w:docPart w:val="05C9ACC078C76142B5A360E3DCB3E398"/>
        </w:placeholder>
        <w:temporary/>
        <w:showingPlcHdr/>
      </w:sdtPr>
      <w:sdtEndPr/>
      <w:sdtContent>
        <w:r w:rsidR="00232ED9">
          <w:t>[Type text]</w:t>
        </w:r>
      </w:sdtContent>
    </w:sdt>
    <w:r w:rsidR="00232ED9">
      <w:ptab w:relativeTo="margin" w:alignment="center" w:leader="none"/>
    </w:r>
    <w:sdt>
      <w:sdtPr>
        <w:id w:val="171999624"/>
        <w:placeholder>
          <w:docPart w:val="1DE5D84597848545B090F58DCB54E072"/>
        </w:placeholder>
        <w:temporary/>
        <w:showingPlcHdr/>
      </w:sdtPr>
      <w:sdtEndPr/>
      <w:sdtContent>
        <w:r w:rsidR="00232ED9">
          <w:t>[Type text]</w:t>
        </w:r>
      </w:sdtContent>
    </w:sdt>
    <w:r w:rsidR="00232ED9">
      <w:ptab w:relativeTo="margin" w:alignment="right" w:leader="none"/>
    </w:r>
    <w:sdt>
      <w:sdtPr>
        <w:id w:val="171999625"/>
        <w:placeholder>
          <w:docPart w:val="13E5AE867ADD68499A95BE722304BB91"/>
        </w:placeholder>
        <w:temporary/>
        <w:showingPlcHdr/>
      </w:sdtPr>
      <w:sdtEndPr/>
      <w:sdtContent>
        <w:r w:rsidR="00232ED9">
          <w:t>[Type text]</w:t>
        </w:r>
      </w:sdtContent>
    </w:sdt>
  </w:p>
  <w:p w14:paraId="4E633413" w14:textId="77777777" w:rsidR="00232ED9" w:rsidRDefault="00232ED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767EA4" w14:textId="77777777" w:rsidR="00232ED9" w:rsidRPr="00443489" w:rsidRDefault="00232ED9" w:rsidP="00443489">
    <w:pPr>
      <w:pStyle w:val="Header"/>
      <w:framePr w:wrap="around" w:vAnchor="text" w:hAnchor="margin" w:xAlign="right" w:y="1"/>
      <w:rPr>
        <w:rStyle w:val="PageNumber"/>
        <w:rFonts w:ascii="Times New Roman" w:hAnsi="Times New Roman" w:cs="Times New Roman"/>
      </w:rPr>
    </w:pPr>
    <w:r w:rsidRPr="00443489">
      <w:rPr>
        <w:rStyle w:val="PageNumber"/>
        <w:rFonts w:ascii="Times New Roman" w:hAnsi="Times New Roman" w:cs="Times New Roman"/>
      </w:rPr>
      <w:fldChar w:fldCharType="begin"/>
    </w:r>
    <w:r w:rsidRPr="00443489">
      <w:rPr>
        <w:rStyle w:val="PageNumber"/>
        <w:rFonts w:ascii="Times New Roman" w:hAnsi="Times New Roman" w:cs="Times New Roman"/>
      </w:rPr>
      <w:instrText xml:space="preserve">PAGE  </w:instrText>
    </w:r>
    <w:r w:rsidRPr="00443489">
      <w:rPr>
        <w:rStyle w:val="PageNumber"/>
        <w:rFonts w:ascii="Times New Roman" w:hAnsi="Times New Roman" w:cs="Times New Roman"/>
      </w:rPr>
      <w:fldChar w:fldCharType="separate"/>
    </w:r>
    <w:r w:rsidR="00FE541E">
      <w:rPr>
        <w:rStyle w:val="PageNumber"/>
        <w:rFonts w:ascii="Times New Roman" w:hAnsi="Times New Roman" w:cs="Times New Roman"/>
        <w:noProof/>
      </w:rPr>
      <w:t>17</w:t>
    </w:r>
    <w:r w:rsidRPr="00443489">
      <w:rPr>
        <w:rStyle w:val="PageNumber"/>
        <w:rFonts w:ascii="Times New Roman" w:hAnsi="Times New Roman" w:cs="Times New Roman"/>
      </w:rPr>
      <w:fldChar w:fldCharType="end"/>
    </w:r>
  </w:p>
  <w:p w14:paraId="32DD90D6" w14:textId="0D3DE2C1" w:rsidR="00232ED9" w:rsidRPr="00443489" w:rsidRDefault="00232ED9" w:rsidP="00DA1972">
    <w:pPr>
      <w:pStyle w:val="Header"/>
      <w:ind w:right="360"/>
      <w:rPr>
        <w:rFonts w:ascii="Times New Roman" w:hAnsi="Times New Roman" w:cs="Times New Roman"/>
      </w:rPr>
    </w:pPr>
    <w:r w:rsidRPr="00443489">
      <w:rPr>
        <w:rFonts w:ascii="Times New Roman" w:hAnsi="Times New Roman" w:cs="Times New Roman"/>
      </w:rPr>
      <w:t>LAB 5 IDA PRO</w:t>
    </w:r>
    <w:r w:rsidRPr="00443489">
      <w:rPr>
        <w:rFonts w:ascii="Times New Roman" w:hAnsi="Times New Roman" w:cs="Times New Roman"/>
      </w:rPr>
      <w:ptab w:relativeTo="margin" w:alignment="center" w:leader="none"/>
    </w:r>
    <w:r w:rsidRPr="00443489">
      <w:rPr>
        <w:rFonts w:ascii="Times New Roman" w:hAnsi="Times New Roman" w:cs="Times New Roman"/>
      </w:rPr>
      <w:ptab w:relativeTo="margin" w:alignment="right" w:leader="none"/>
    </w:r>
  </w:p>
  <w:p w14:paraId="5C6AE7D8" w14:textId="77777777" w:rsidR="00232ED9" w:rsidRPr="00443489" w:rsidRDefault="00232ED9">
    <w:pPr>
      <w:pStyle w:val="Header"/>
      <w:rPr>
        <w:rFonts w:ascii="Times New Roman" w:hAnsi="Times New Roman" w:cs="Times New Roma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4329"/>
    <w:rsid w:val="00015C60"/>
    <w:rsid w:val="00036F19"/>
    <w:rsid w:val="00056E88"/>
    <w:rsid w:val="00060732"/>
    <w:rsid w:val="00064E25"/>
    <w:rsid w:val="000654D8"/>
    <w:rsid w:val="00075964"/>
    <w:rsid w:val="00076092"/>
    <w:rsid w:val="00094AAF"/>
    <w:rsid w:val="000958C2"/>
    <w:rsid w:val="000D132A"/>
    <w:rsid w:val="000E1FE7"/>
    <w:rsid w:val="000E30F0"/>
    <w:rsid w:val="00101805"/>
    <w:rsid w:val="00102E91"/>
    <w:rsid w:val="00131929"/>
    <w:rsid w:val="001319CF"/>
    <w:rsid w:val="00136DB3"/>
    <w:rsid w:val="00137611"/>
    <w:rsid w:val="0014201A"/>
    <w:rsid w:val="001473E7"/>
    <w:rsid w:val="00160977"/>
    <w:rsid w:val="00166D94"/>
    <w:rsid w:val="001778B6"/>
    <w:rsid w:val="00187128"/>
    <w:rsid w:val="001904D0"/>
    <w:rsid w:val="001923BE"/>
    <w:rsid w:val="001A1F9F"/>
    <w:rsid w:val="001A31BF"/>
    <w:rsid w:val="002055CF"/>
    <w:rsid w:val="002128EF"/>
    <w:rsid w:val="00215983"/>
    <w:rsid w:val="00217B39"/>
    <w:rsid w:val="00225016"/>
    <w:rsid w:val="00232ED9"/>
    <w:rsid w:val="002412E2"/>
    <w:rsid w:val="002429A6"/>
    <w:rsid w:val="00246A95"/>
    <w:rsid w:val="00250274"/>
    <w:rsid w:val="00252F5A"/>
    <w:rsid w:val="00255C6B"/>
    <w:rsid w:val="0026246F"/>
    <w:rsid w:val="00263534"/>
    <w:rsid w:val="0027475D"/>
    <w:rsid w:val="00276150"/>
    <w:rsid w:val="00286ED4"/>
    <w:rsid w:val="0029193B"/>
    <w:rsid w:val="00297B54"/>
    <w:rsid w:val="002A0E3D"/>
    <w:rsid w:val="002B07C0"/>
    <w:rsid w:val="002C6CA6"/>
    <w:rsid w:val="002D2960"/>
    <w:rsid w:val="002D5551"/>
    <w:rsid w:val="002E1CD4"/>
    <w:rsid w:val="002E527C"/>
    <w:rsid w:val="002E6051"/>
    <w:rsid w:val="002F0D13"/>
    <w:rsid w:val="00302800"/>
    <w:rsid w:val="003045BA"/>
    <w:rsid w:val="00311C14"/>
    <w:rsid w:val="00315736"/>
    <w:rsid w:val="00322E44"/>
    <w:rsid w:val="003257F8"/>
    <w:rsid w:val="00350B2D"/>
    <w:rsid w:val="00350BE9"/>
    <w:rsid w:val="00353C8F"/>
    <w:rsid w:val="003551E3"/>
    <w:rsid w:val="0035606C"/>
    <w:rsid w:val="003634D2"/>
    <w:rsid w:val="00363C4A"/>
    <w:rsid w:val="00365319"/>
    <w:rsid w:val="003667D7"/>
    <w:rsid w:val="0037469B"/>
    <w:rsid w:val="00375DA9"/>
    <w:rsid w:val="0038783E"/>
    <w:rsid w:val="00387AFF"/>
    <w:rsid w:val="00401488"/>
    <w:rsid w:val="004044FF"/>
    <w:rsid w:val="00413156"/>
    <w:rsid w:val="0042006F"/>
    <w:rsid w:val="00422A46"/>
    <w:rsid w:val="0042734C"/>
    <w:rsid w:val="00427912"/>
    <w:rsid w:val="00435533"/>
    <w:rsid w:val="00443489"/>
    <w:rsid w:val="004707A6"/>
    <w:rsid w:val="00493EAA"/>
    <w:rsid w:val="00496456"/>
    <w:rsid w:val="004A3F0D"/>
    <w:rsid w:val="004C3D06"/>
    <w:rsid w:val="004D4A49"/>
    <w:rsid w:val="005177A7"/>
    <w:rsid w:val="00527FE8"/>
    <w:rsid w:val="005351B7"/>
    <w:rsid w:val="00537482"/>
    <w:rsid w:val="00540604"/>
    <w:rsid w:val="005454EE"/>
    <w:rsid w:val="005557FC"/>
    <w:rsid w:val="00564313"/>
    <w:rsid w:val="00584F90"/>
    <w:rsid w:val="00587D49"/>
    <w:rsid w:val="0059025B"/>
    <w:rsid w:val="005C22BF"/>
    <w:rsid w:val="005D0376"/>
    <w:rsid w:val="005D3887"/>
    <w:rsid w:val="005D7043"/>
    <w:rsid w:val="005E16FC"/>
    <w:rsid w:val="005F5BCF"/>
    <w:rsid w:val="00605E98"/>
    <w:rsid w:val="00611848"/>
    <w:rsid w:val="006138CA"/>
    <w:rsid w:val="006308AC"/>
    <w:rsid w:val="0063094A"/>
    <w:rsid w:val="0065070E"/>
    <w:rsid w:val="006804B9"/>
    <w:rsid w:val="00684329"/>
    <w:rsid w:val="006846D9"/>
    <w:rsid w:val="00684EC8"/>
    <w:rsid w:val="00686D15"/>
    <w:rsid w:val="0069036C"/>
    <w:rsid w:val="00692A28"/>
    <w:rsid w:val="00695D2F"/>
    <w:rsid w:val="006A621D"/>
    <w:rsid w:val="006B3DF4"/>
    <w:rsid w:val="006B3E51"/>
    <w:rsid w:val="006B58FF"/>
    <w:rsid w:val="006C3C0D"/>
    <w:rsid w:val="006E72B9"/>
    <w:rsid w:val="007029E3"/>
    <w:rsid w:val="007121C6"/>
    <w:rsid w:val="00715BA7"/>
    <w:rsid w:val="007267C4"/>
    <w:rsid w:val="00731B36"/>
    <w:rsid w:val="00735EBA"/>
    <w:rsid w:val="007367CD"/>
    <w:rsid w:val="00736F2E"/>
    <w:rsid w:val="007375CA"/>
    <w:rsid w:val="00746D68"/>
    <w:rsid w:val="007556FF"/>
    <w:rsid w:val="00771F8B"/>
    <w:rsid w:val="00783D51"/>
    <w:rsid w:val="007B1ACA"/>
    <w:rsid w:val="007C2F5C"/>
    <w:rsid w:val="007D4B1B"/>
    <w:rsid w:val="007F00A5"/>
    <w:rsid w:val="00805880"/>
    <w:rsid w:val="00810713"/>
    <w:rsid w:val="00810E24"/>
    <w:rsid w:val="00843588"/>
    <w:rsid w:val="008435DA"/>
    <w:rsid w:val="008460B3"/>
    <w:rsid w:val="00863408"/>
    <w:rsid w:val="00866002"/>
    <w:rsid w:val="00870D74"/>
    <w:rsid w:val="00874827"/>
    <w:rsid w:val="00874E5B"/>
    <w:rsid w:val="00891C62"/>
    <w:rsid w:val="00893B13"/>
    <w:rsid w:val="008957C5"/>
    <w:rsid w:val="008B3A72"/>
    <w:rsid w:val="008B4D34"/>
    <w:rsid w:val="008B7FA8"/>
    <w:rsid w:val="008C514F"/>
    <w:rsid w:val="008D4E40"/>
    <w:rsid w:val="008D6AF0"/>
    <w:rsid w:val="008D77CC"/>
    <w:rsid w:val="008F5A4F"/>
    <w:rsid w:val="00923D4A"/>
    <w:rsid w:val="00933FAC"/>
    <w:rsid w:val="00944434"/>
    <w:rsid w:val="0095323A"/>
    <w:rsid w:val="00970A26"/>
    <w:rsid w:val="00972319"/>
    <w:rsid w:val="00983FEA"/>
    <w:rsid w:val="0098539A"/>
    <w:rsid w:val="00987B94"/>
    <w:rsid w:val="00993530"/>
    <w:rsid w:val="009944C6"/>
    <w:rsid w:val="009B32C8"/>
    <w:rsid w:val="009C38D0"/>
    <w:rsid w:val="009E37F1"/>
    <w:rsid w:val="009F2BA1"/>
    <w:rsid w:val="009F59C4"/>
    <w:rsid w:val="00A16EE7"/>
    <w:rsid w:val="00A23B4A"/>
    <w:rsid w:val="00A27704"/>
    <w:rsid w:val="00A313D6"/>
    <w:rsid w:val="00A343F7"/>
    <w:rsid w:val="00A50016"/>
    <w:rsid w:val="00A50B51"/>
    <w:rsid w:val="00A53031"/>
    <w:rsid w:val="00A63754"/>
    <w:rsid w:val="00A674B6"/>
    <w:rsid w:val="00A71F93"/>
    <w:rsid w:val="00A80CD6"/>
    <w:rsid w:val="00A97164"/>
    <w:rsid w:val="00AA0BBB"/>
    <w:rsid w:val="00AA315A"/>
    <w:rsid w:val="00AC18EF"/>
    <w:rsid w:val="00AE33EC"/>
    <w:rsid w:val="00AF3B3A"/>
    <w:rsid w:val="00B153F9"/>
    <w:rsid w:val="00B17D09"/>
    <w:rsid w:val="00B3667F"/>
    <w:rsid w:val="00B4699B"/>
    <w:rsid w:val="00B56291"/>
    <w:rsid w:val="00B5759E"/>
    <w:rsid w:val="00B57F75"/>
    <w:rsid w:val="00B72F3F"/>
    <w:rsid w:val="00B762D2"/>
    <w:rsid w:val="00B87B3C"/>
    <w:rsid w:val="00B90A63"/>
    <w:rsid w:val="00B92F43"/>
    <w:rsid w:val="00B947BA"/>
    <w:rsid w:val="00B94956"/>
    <w:rsid w:val="00B97B2E"/>
    <w:rsid w:val="00BB1AD2"/>
    <w:rsid w:val="00BB7F9E"/>
    <w:rsid w:val="00BC199A"/>
    <w:rsid w:val="00BC1D9B"/>
    <w:rsid w:val="00BC4423"/>
    <w:rsid w:val="00BD2EFC"/>
    <w:rsid w:val="00BF1105"/>
    <w:rsid w:val="00BF238B"/>
    <w:rsid w:val="00BF5F03"/>
    <w:rsid w:val="00C05407"/>
    <w:rsid w:val="00C068E3"/>
    <w:rsid w:val="00C17C96"/>
    <w:rsid w:val="00C2561B"/>
    <w:rsid w:val="00C379FF"/>
    <w:rsid w:val="00C4576C"/>
    <w:rsid w:val="00C463A4"/>
    <w:rsid w:val="00C57A27"/>
    <w:rsid w:val="00C7286E"/>
    <w:rsid w:val="00C730A6"/>
    <w:rsid w:val="00C81ED1"/>
    <w:rsid w:val="00C85431"/>
    <w:rsid w:val="00C87063"/>
    <w:rsid w:val="00C9074D"/>
    <w:rsid w:val="00CA1F10"/>
    <w:rsid w:val="00CA2FC1"/>
    <w:rsid w:val="00CB65A8"/>
    <w:rsid w:val="00CD67A3"/>
    <w:rsid w:val="00CF2DF0"/>
    <w:rsid w:val="00D05033"/>
    <w:rsid w:val="00D050D8"/>
    <w:rsid w:val="00D116BB"/>
    <w:rsid w:val="00D12668"/>
    <w:rsid w:val="00D14AA0"/>
    <w:rsid w:val="00D15A62"/>
    <w:rsid w:val="00D17EAF"/>
    <w:rsid w:val="00D35308"/>
    <w:rsid w:val="00D4360D"/>
    <w:rsid w:val="00D44878"/>
    <w:rsid w:val="00D526B2"/>
    <w:rsid w:val="00D53844"/>
    <w:rsid w:val="00D54CA5"/>
    <w:rsid w:val="00D6219B"/>
    <w:rsid w:val="00D7706D"/>
    <w:rsid w:val="00D770EC"/>
    <w:rsid w:val="00D7754C"/>
    <w:rsid w:val="00D825CF"/>
    <w:rsid w:val="00D87CA7"/>
    <w:rsid w:val="00D935A1"/>
    <w:rsid w:val="00D94485"/>
    <w:rsid w:val="00DA05EF"/>
    <w:rsid w:val="00DA1972"/>
    <w:rsid w:val="00DB1BD1"/>
    <w:rsid w:val="00DC6CDA"/>
    <w:rsid w:val="00DD0074"/>
    <w:rsid w:val="00DE44F9"/>
    <w:rsid w:val="00DF2564"/>
    <w:rsid w:val="00DF5A18"/>
    <w:rsid w:val="00E016A8"/>
    <w:rsid w:val="00E21358"/>
    <w:rsid w:val="00E247EC"/>
    <w:rsid w:val="00E27BB8"/>
    <w:rsid w:val="00E504D9"/>
    <w:rsid w:val="00E510CC"/>
    <w:rsid w:val="00E53348"/>
    <w:rsid w:val="00E60951"/>
    <w:rsid w:val="00E6498F"/>
    <w:rsid w:val="00E67DAD"/>
    <w:rsid w:val="00E74EF5"/>
    <w:rsid w:val="00E8541C"/>
    <w:rsid w:val="00E90466"/>
    <w:rsid w:val="00E90613"/>
    <w:rsid w:val="00E906D9"/>
    <w:rsid w:val="00E96C16"/>
    <w:rsid w:val="00EA322F"/>
    <w:rsid w:val="00EA6709"/>
    <w:rsid w:val="00EA7788"/>
    <w:rsid w:val="00EC326F"/>
    <w:rsid w:val="00EC5C5F"/>
    <w:rsid w:val="00EC6B7E"/>
    <w:rsid w:val="00ED1B4A"/>
    <w:rsid w:val="00EE146F"/>
    <w:rsid w:val="00F0687B"/>
    <w:rsid w:val="00F2093E"/>
    <w:rsid w:val="00F30E04"/>
    <w:rsid w:val="00F35370"/>
    <w:rsid w:val="00F357C5"/>
    <w:rsid w:val="00F3596E"/>
    <w:rsid w:val="00F4151E"/>
    <w:rsid w:val="00F45688"/>
    <w:rsid w:val="00F5269A"/>
    <w:rsid w:val="00F52DE7"/>
    <w:rsid w:val="00F56497"/>
    <w:rsid w:val="00F56D27"/>
    <w:rsid w:val="00F74E44"/>
    <w:rsid w:val="00F7585D"/>
    <w:rsid w:val="00F86178"/>
    <w:rsid w:val="00F86819"/>
    <w:rsid w:val="00F92B76"/>
    <w:rsid w:val="00FA3FEF"/>
    <w:rsid w:val="00FB3E67"/>
    <w:rsid w:val="00FC2A6E"/>
    <w:rsid w:val="00FC2F48"/>
    <w:rsid w:val="00FD733E"/>
    <w:rsid w:val="00FE541E"/>
    <w:rsid w:val="00FF2D05"/>
    <w:rsid w:val="00FF51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ru v:ext="edit" colors="#cce8cf"/>
      <o:colormenu v:ext="edit" fillcolor="none"/>
    </o:shapedefaults>
    <o:shapelayout v:ext="edit">
      <o:idmap v:ext="edit" data="1"/>
    </o:shapelayout>
  </w:shapeDefaults>
  <w:decimalSymbol w:val="."/>
  <w:listSeparator w:val=","/>
  <w14:docId w14:val="4070FA5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1972"/>
    <w:pPr>
      <w:tabs>
        <w:tab w:val="center" w:pos="4320"/>
        <w:tab w:val="right" w:pos="8640"/>
      </w:tabs>
    </w:pPr>
  </w:style>
  <w:style w:type="character" w:customStyle="1" w:styleId="HeaderChar">
    <w:name w:val="Header Char"/>
    <w:basedOn w:val="DefaultParagraphFont"/>
    <w:link w:val="Header"/>
    <w:uiPriority w:val="99"/>
    <w:rsid w:val="00DA1972"/>
  </w:style>
  <w:style w:type="paragraph" w:styleId="Footer">
    <w:name w:val="footer"/>
    <w:basedOn w:val="Normal"/>
    <w:link w:val="FooterChar"/>
    <w:uiPriority w:val="99"/>
    <w:unhideWhenUsed/>
    <w:rsid w:val="00DA1972"/>
    <w:pPr>
      <w:tabs>
        <w:tab w:val="center" w:pos="4320"/>
        <w:tab w:val="right" w:pos="8640"/>
      </w:tabs>
    </w:pPr>
  </w:style>
  <w:style w:type="character" w:customStyle="1" w:styleId="FooterChar">
    <w:name w:val="Footer Char"/>
    <w:basedOn w:val="DefaultParagraphFont"/>
    <w:link w:val="Footer"/>
    <w:uiPriority w:val="99"/>
    <w:rsid w:val="00DA1972"/>
  </w:style>
  <w:style w:type="character" w:styleId="PageNumber">
    <w:name w:val="page number"/>
    <w:basedOn w:val="DefaultParagraphFont"/>
    <w:uiPriority w:val="99"/>
    <w:semiHidden/>
    <w:unhideWhenUsed/>
    <w:rsid w:val="00DA1972"/>
  </w:style>
  <w:style w:type="paragraph" w:styleId="BalloonText">
    <w:name w:val="Balloon Text"/>
    <w:basedOn w:val="Normal"/>
    <w:link w:val="BalloonTextChar"/>
    <w:uiPriority w:val="99"/>
    <w:semiHidden/>
    <w:unhideWhenUsed/>
    <w:rsid w:val="00BB1AD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1AD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1972"/>
    <w:pPr>
      <w:tabs>
        <w:tab w:val="center" w:pos="4320"/>
        <w:tab w:val="right" w:pos="8640"/>
      </w:tabs>
    </w:pPr>
  </w:style>
  <w:style w:type="character" w:customStyle="1" w:styleId="HeaderChar">
    <w:name w:val="Header Char"/>
    <w:basedOn w:val="DefaultParagraphFont"/>
    <w:link w:val="Header"/>
    <w:uiPriority w:val="99"/>
    <w:rsid w:val="00DA1972"/>
  </w:style>
  <w:style w:type="paragraph" w:styleId="Footer">
    <w:name w:val="footer"/>
    <w:basedOn w:val="Normal"/>
    <w:link w:val="FooterChar"/>
    <w:uiPriority w:val="99"/>
    <w:unhideWhenUsed/>
    <w:rsid w:val="00DA1972"/>
    <w:pPr>
      <w:tabs>
        <w:tab w:val="center" w:pos="4320"/>
        <w:tab w:val="right" w:pos="8640"/>
      </w:tabs>
    </w:pPr>
  </w:style>
  <w:style w:type="character" w:customStyle="1" w:styleId="FooterChar">
    <w:name w:val="Footer Char"/>
    <w:basedOn w:val="DefaultParagraphFont"/>
    <w:link w:val="Footer"/>
    <w:uiPriority w:val="99"/>
    <w:rsid w:val="00DA1972"/>
  </w:style>
  <w:style w:type="character" w:styleId="PageNumber">
    <w:name w:val="page number"/>
    <w:basedOn w:val="DefaultParagraphFont"/>
    <w:uiPriority w:val="99"/>
    <w:semiHidden/>
    <w:unhideWhenUsed/>
    <w:rsid w:val="00DA1972"/>
  </w:style>
  <w:style w:type="paragraph" w:styleId="BalloonText">
    <w:name w:val="Balloon Text"/>
    <w:basedOn w:val="Normal"/>
    <w:link w:val="BalloonTextChar"/>
    <w:uiPriority w:val="99"/>
    <w:semiHidden/>
    <w:unhideWhenUsed/>
    <w:rsid w:val="00BB1AD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1AD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fontTable" Target="fontTable.xml"/><Relationship Id="rId36" Type="http://schemas.openxmlformats.org/officeDocument/2006/relationships/glossaryDocument" Target="glossary/document.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Users:xiaoyizhou:Library:Application%20Support:Microsoft:Office:User%20Templates:My%20Templates:tem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5C9ACC078C76142B5A360E3DCB3E398"/>
        <w:category>
          <w:name w:val="General"/>
          <w:gallery w:val="placeholder"/>
        </w:category>
        <w:types>
          <w:type w:val="bbPlcHdr"/>
        </w:types>
        <w:behaviors>
          <w:behavior w:val="content"/>
        </w:behaviors>
        <w:guid w:val="{32C1E356-F798-9944-955E-5DC11D7C54C8}"/>
      </w:docPartPr>
      <w:docPartBody>
        <w:p w14:paraId="38E9178F" w14:textId="1339518C" w:rsidR="00AE100A" w:rsidRDefault="00AE100A" w:rsidP="00AE100A">
          <w:pPr>
            <w:pStyle w:val="05C9ACC078C76142B5A360E3DCB3E398"/>
          </w:pPr>
          <w:r>
            <w:t>[Type text]</w:t>
          </w:r>
        </w:p>
      </w:docPartBody>
    </w:docPart>
    <w:docPart>
      <w:docPartPr>
        <w:name w:val="1DE5D84597848545B090F58DCB54E072"/>
        <w:category>
          <w:name w:val="General"/>
          <w:gallery w:val="placeholder"/>
        </w:category>
        <w:types>
          <w:type w:val="bbPlcHdr"/>
        </w:types>
        <w:behaviors>
          <w:behavior w:val="content"/>
        </w:behaviors>
        <w:guid w:val="{202D3189-186F-764D-B886-8C708D4C5F1A}"/>
      </w:docPartPr>
      <w:docPartBody>
        <w:p w14:paraId="75E34AA4" w14:textId="6EBB6628" w:rsidR="00AE100A" w:rsidRDefault="00AE100A" w:rsidP="00AE100A">
          <w:pPr>
            <w:pStyle w:val="1DE5D84597848545B090F58DCB54E072"/>
          </w:pPr>
          <w:r>
            <w:t>[Type text]</w:t>
          </w:r>
        </w:p>
      </w:docPartBody>
    </w:docPart>
    <w:docPart>
      <w:docPartPr>
        <w:name w:val="13E5AE867ADD68499A95BE722304BB91"/>
        <w:category>
          <w:name w:val="General"/>
          <w:gallery w:val="placeholder"/>
        </w:category>
        <w:types>
          <w:type w:val="bbPlcHdr"/>
        </w:types>
        <w:behaviors>
          <w:behavior w:val="content"/>
        </w:behaviors>
        <w:guid w:val="{919F86EE-980C-6E40-8A20-6310EFA001C4}"/>
      </w:docPartPr>
      <w:docPartBody>
        <w:p w14:paraId="41295B5E" w14:textId="5CB78718" w:rsidR="00AE100A" w:rsidRDefault="00AE100A" w:rsidP="00AE100A">
          <w:pPr>
            <w:pStyle w:val="13E5AE867ADD68499A95BE722304BB91"/>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100A"/>
    <w:rsid w:val="0005125E"/>
    <w:rsid w:val="00AE100A"/>
    <w:rsid w:val="00D104C7"/>
    <w:rsid w:val="00FF6A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C9ACC078C76142B5A360E3DCB3E398">
    <w:name w:val="05C9ACC078C76142B5A360E3DCB3E398"/>
    <w:rsid w:val="00AE100A"/>
  </w:style>
  <w:style w:type="paragraph" w:customStyle="1" w:styleId="1DE5D84597848545B090F58DCB54E072">
    <w:name w:val="1DE5D84597848545B090F58DCB54E072"/>
    <w:rsid w:val="00AE100A"/>
  </w:style>
  <w:style w:type="paragraph" w:customStyle="1" w:styleId="13E5AE867ADD68499A95BE722304BB91">
    <w:name w:val="13E5AE867ADD68499A95BE722304BB91"/>
    <w:rsid w:val="00AE100A"/>
  </w:style>
  <w:style w:type="paragraph" w:customStyle="1" w:styleId="C2D43CB9C6DF41489916B8923C24617F">
    <w:name w:val="C2D43CB9C6DF41489916B8923C24617F"/>
    <w:rsid w:val="00AE100A"/>
  </w:style>
  <w:style w:type="paragraph" w:customStyle="1" w:styleId="0F23CF30CDFD8742A8A6FD656C7BE158">
    <w:name w:val="0F23CF30CDFD8742A8A6FD656C7BE158"/>
    <w:rsid w:val="00AE100A"/>
  </w:style>
  <w:style w:type="paragraph" w:customStyle="1" w:styleId="F9A01589DFBD4046AB25149D2F5D9B1E">
    <w:name w:val="F9A01589DFBD4046AB25149D2F5D9B1E"/>
    <w:rsid w:val="00AE100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C9ACC078C76142B5A360E3DCB3E398">
    <w:name w:val="05C9ACC078C76142B5A360E3DCB3E398"/>
    <w:rsid w:val="00AE100A"/>
  </w:style>
  <w:style w:type="paragraph" w:customStyle="1" w:styleId="1DE5D84597848545B090F58DCB54E072">
    <w:name w:val="1DE5D84597848545B090F58DCB54E072"/>
    <w:rsid w:val="00AE100A"/>
  </w:style>
  <w:style w:type="paragraph" w:customStyle="1" w:styleId="13E5AE867ADD68499A95BE722304BB91">
    <w:name w:val="13E5AE867ADD68499A95BE722304BB91"/>
    <w:rsid w:val="00AE100A"/>
  </w:style>
  <w:style w:type="paragraph" w:customStyle="1" w:styleId="C2D43CB9C6DF41489916B8923C24617F">
    <w:name w:val="C2D43CB9C6DF41489916B8923C24617F"/>
    <w:rsid w:val="00AE100A"/>
  </w:style>
  <w:style w:type="paragraph" w:customStyle="1" w:styleId="0F23CF30CDFD8742A8A6FD656C7BE158">
    <w:name w:val="0F23CF30CDFD8742A8A6FD656C7BE158"/>
    <w:rsid w:val="00AE100A"/>
  </w:style>
  <w:style w:type="paragraph" w:customStyle="1" w:styleId="F9A01589DFBD4046AB25149D2F5D9B1E">
    <w:name w:val="F9A01589DFBD4046AB25149D2F5D9B1E"/>
    <w:rsid w:val="00AE10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268BF1-2451-DD4F-B145-3E9124FC3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temp.dotx</Template>
  <TotalTime>585</TotalTime>
  <Pages>17</Pages>
  <Words>625</Words>
  <Characters>16251</Characters>
  <Application>Microsoft Macintosh Word</Application>
  <DocSecurity>0</DocSecurity>
  <Lines>312</Lines>
  <Paragraphs>318</Paragraphs>
  <ScaleCrop>false</ScaleCrop>
  <Company/>
  <LinksUpToDate>false</LinksUpToDate>
  <CharactersWithSpaces>16558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xiaoyi zhou</dc:creator>
  <cp:keywords/>
  <dc:description/>
  <cp:lastModifiedBy>xiaoyi zhou</cp:lastModifiedBy>
  <cp:revision>329</cp:revision>
  <dcterms:created xsi:type="dcterms:W3CDTF">2014-09-10T15:03:00Z</dcterms:created>
  <dcterms:modified xsi:type="dcterms:W3CDTF">2014-10-23T15:46:00Z</dcterms:modified>
</cp:coreProperties>
</file>